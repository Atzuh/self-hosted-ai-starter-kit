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B7916B" w14:textId="7B0CA960" w:rsidR="009142F9" w:rsidRDefault="00734F47" w:rsidP="009510ED">
      <w:pPr>
        <w:pStyle w:val="Titel"/>
        <w:rPr>
          <w:sz w:val="32"/>
          <w:szCs w:val="32"/>
        </w:rPr>
        <w:sectPr w:rsidR="009142F9" w:rsidSect="00873055">
          <w:headerReference w:type="even" r:id="rId12"/>
          <w:headerReference w:type="default" r:id="rId13"/>
          <w:type w:val="continuous"/>
          <w:pgSz w:w="11906" w:h="16838" w:code="9"/>
          <w:pgMar w:top="1276" w:right="1418" w:bottom="993" w:left="1418" w:header="709" w:footer="1247" w:gutter="0"/>
          <w:cols w:num="2" w:space="708"/>
          <w:titlePg/>
          <w:docGrid w:linePitch="360"/>
        </w:sectPr>
      </w:pPr>
      <w:r>
        <w:rPr>
          <w:sz w:val="32"/>
          <w:szCs w:val="32"/>
        </w:rPr>
        <w:t>d</w:t>
      </w:r>
      <w:r w:rsidR="007E4729" w:rsidRPr="00F4369E">
        <w:rPr>
          <w:sz w:val="32"/>
          <w:szCs w:val="32"/>
        </w:rPr>
        <w:t>ossierlegger</w:t>
      </w:r>
      <w:r w:rsidR="00787B89">
        <w:rPr>
          <w:sz w:val="32"/>
          <w:szCs w:val="32"/>
        </w:rPr>
        <w:t xml:space="preserve"> natuurlijk persoon</w:t>
      </w:r>
    </w:p>
    <w:p w14:paraId="10FAC985" w14:textId="77777777" w:rsidR="00DD6026" w:rsidRPr="00192C56" w:rsidRDefault="00DD6026" w:rsidP="002B6404">
      <w:pPr>
        <w:rPr>
          <w:sz w:val="16"/>
          <w:szCs w:val="16"/>
        </w:rPr>
      </w:pPr>
    </w:p>
    <w:p w14:paraId="34193E81" w14:textId="7F525672" w:rsidR="007E4729" w:rsidRDefault="00DD6026" w:rsidP="002B6404">
      <w:r w:rsidRPr="00DD6026">
        <w:rPr>
          <w:b/>
        </w:rPr>
        <w:t>naam</w:t>
      </w:r>
      <w:r>
        <w:t xml:space="preserve"> </w:t>
      </w:r>
      <w:sdt>
        <w:sdtPr>
          <w:rPr>
            <w:b/>
            <w:bCs/>
            <w:szCs w:val="20"/>
          </w:rPr>
          <w:id w:val="-1844310177"/>
          <w:placeholder>
            <w:docPart w:val="64F7692856C54864A28623CD00891C2E"/>
          </w:placeholder>
        </w:sdtPr>
        <w:sdtEndPr>
          <w:rPr>
            <w:b w:val="0"/>
            <w:bCs w:val="0"/>
          </w:rPr>
        </w:sdtEndPr>
        <w:sdtContent>
          <w:r w:rsidR="0008283D">
            <w:rPr>
              <w:b/>
              <w:bCs/>
              <w:szCs w:val="20"/>
            </w:rPr>
            <w:t>P. Bikker</w:t>
          </w:r>
        </w:sdtContent>
      </w:sdt>
    </w:p>
    <w:p w14:paraId="3504B75A" w14:textId="77777777" w:rsidR="00DD6026" w:rsidRPr="00192C56" w:rsidRDefault="00DD6026" w:rsidP="002B6404">
      <w:pPr>
        <w:rPr>
          <w:sz w:val="16"/>
          <w:szCs w:val="16"/>
        </w:rPr>
      </w:pPr>
    </w:p>
    <w:p w14:paraId="60B75DD2" w14:textId="4BBE553A" w:rsidR="00820A30" w:rsidRPr="00114AA4" w:rsidRDefault="00734F47" w:rsidP="00C45432">
      <w:pPr>
        <w:rPr>
          <w:b/>
        </w:rPr>
      </w:pPr>
      <w:r>
        <w:rPr>
          <w:b/>
        </w:rPr>
        <w:t>e</w:t>
      </w:r>
      <w:r w:rsidR="00122898" w:rsidRPr="00C45432">
        <w:rPr>
          <w:b/>
        </w:rPr>
        <w:t>erste check</w:t>
      </w:r>
    </w:p>
    <w:p w14:paraId="3AE3030A" w14:textId="0F01CC62" w:rsidR="007E4729" w:rsidRPr="00C45432" w:rsidRDefault="00604905" w:rsidP="00820A30">
      <w:pPr>
        <w:ind w:firstLine="425"/>
        <w:rPr>
          <w:i/>
        </w:rPr>
      </w:pPr>
      <w:r w:rsidRPr="00C45432">
        <w:rPr>
          <w:i/>
        </w:rPr>
        <w:t>a. nieuwe cliënt</w:t>
      </w:r>
    </w:p>
    <w:p w14:paraId="31719844" w14:textId="5473C740" w:rsidR="00604905" w:rsidRPr="00C45432" w:rsidRDefault="0008283D" w:rsidP="00355119">
      <w:pPr>
        <w:pStyle w:val="AInspring1"/>
      </w:pPr>
      <w:sdt>
        <w:sdtPr>
          <w:id w:val="-1885808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6A18E0" w:rsidRPr="00C45432">
        <w:tab/>
      </w:r>
      <w:r w:rsidR="00DD6026">
        <w:t>v</w:t>
      </w:r>
      <w:r w:rsidR="00604905" w:rsidRPr="00C45432">
        <w:t>erklaarbaarheid keuze voor het notariskantoor</w:t>
      </w:r>
    </w:p>
    <w:p w14:paraId="12B05FD2" w14:textId="77777777" w:rsidR="00604905" w:rsidRPr="00167767" w:rsidRDefault="00604905" w:rsidP="00355119">
      <w:pPr>
        <w:pStyle w:val="AInspring1"/>
        <w:rPr>
          <w:sz w:val="16"/>
          <w:szCs w:val="16"/>
        </w:rPr>
      </w:pPr>
    </w:p>
    <w:p w14:paraId="6564A4F6" w14:textId="3DE31C39" w:rsidR="00604905" w:rsidRPr="00167767" w:rsidRDefault="00355119" w:rsidP="00355119">
      <w:pPr>
        <w:pStyle w:val="AInspring1"/>
        <w:rPr>
          <w:i/>
        </w:rPr>
      </w:pPr>
      <w:r w:rsidRPr="00167767">
        <w:rPr>
          <w:i/>
        </w:rPr>
        <w:tab/>
      </w:r>
      <w:r w:rsidR="00604905" w:rsidRPr="00167767">
        <w:rPr>
          <w:i/>
        </w:rPr>
        <w:t>b. bestaande cliënt</w:t>
      </w:r>
    </w:p>
    <w:p w14:paraId="793513BB" w14:textId="0CA983AC" w:rsidR="00820A30" w:rsidRPr="00167767" w:rsidRDefault="0008283D" w:rsidP="00355119">
      <w:pPr>
        <w:pStyle w:val="AInspring1"/>
      </w:pPr>
      <w:sdt>
        <w:sdtPr>
          <w:id w:val="209181117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6A18E0" w:rsidRPr="00C45432">
        <w:tab/>
      </w:r>
      <w:r w:rsidR="00DD6026" w:rsidRPr="00167767">
        <w:t>c</w:t>
      </w:r>
      <w:r w:rsidR="00D255E4" w:rsidRPr="00167767">
        <w:t>liënten</w:t>
      </w:r>
      <w:r w:rsidR="00820A30" w:rsidRPr="00167767">
        <w:t xml:space="preserve">kaart </w:t>
      </w:r>
      <w:r w:rsidR="002F7636">
        <w:t>beoordeeld</w:t>
      </w:r>
    </w:p>
    <w:p w14:paraId="3DC5C704" w14:textId="0A154102" w:rsidR="00E75CE3" w:rsidRPr="00167767" w:rsidRDefault="0008283D" w:rsidP="00355119">
      <w:pPr>
        <w:pStyle w:val="AInspring1"/>
      </w:pPr>
      <w:sdt>
        <w:sdtPr>
          <w:id w:val="-17316141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18E0">
            <w:rPr>
              <w:rFonts w:ascii="MS Gothic" w:eastAsia="MS Gothic" w:hAnsi="MS Gothic" w:hint="eastAsia"/>
            </w:rPr>
            <w:t>☐</w:t>
          </w:r>
        </w:sdtContent>
      </w:sdt>
      <w:r w:rsidR="006A18E0" w:rsidRPr="00C45432">
        <w:tab/>
      </w:r>
      <w:r w:rsidR="00DD6026" w:rsidRPr="00167767">
        <w:t>b</w:t>
      </w:r>
      <w:r w:rsidR="00820A30" w:rsidRPr="00167767">
        <w:t>ijzonderheden in eerdere dossiers</w:t>
      </w:r>
      <w:r w:rsidR="00D255E4" w:rsidRPr="00167767">
        <w:t xml:space="preserve">: </w:t>
      </w:r>
    </w:p>
    <w:p w14:paraId="6A4CBFE9" w14:textId="5E8B2147" w:rsidR="00E75CE3" w:rsidRPr="00BF15B6" w:rsidRDefault="006A18E0" w:rsidP="00355119">
      <w:pPr>
        <w:pStyle w:val="AInspring1"/>
        <w:rPr>
          <w:rFonts w:cs="Arial"/>
          <w:b/>
          <w:bCs/>
          <w:szCs w:val="20"/>
        </w:rPr>
      </w:pPr>
      <w:r w:rsidRPr="00BF15B6">
        <w:rPr>
          <w:rFonts w:cs="Arial"/>
          <w:b/>
          <w:bCs/>
          <w:szCs w:val="20"/>
        </w:rPr>
        <w:tab/>
      </w:r>
      <w:sdt>
        <w:sdtPr>
          <w:rPr>
            <w:rFonts w:cs="Arial"/>
            <w:b/>
            <w:bCs/>
            <w:szCs w:val="20"/>
          </w:rPr>
          <w:id w:val="1344211341"/>
          <w:placeholder>
            <w:docPart w:val="9226A764AF984911846D6026F70CBED4"/>
          </w:placeholder>
          <w:showingPlcHdr/>
        </w:sdtPr>
        <w:sdtEndPr/>
        <w:sdtContent>
          <w:r w:rsidRPr="00BF15B6">
            <w:rPr>
              <w:rFonts w:cs="Arial"/>
              <w:szCs w:val="20"/>
            </w:rPr>
            <w:t>Klik of tik om tekst in te voeren.</w:t>
          </w:r>
        </w:sdtContent>
      </w:sdt>
    </w:p>
    <w:p w14:paraId="21A79EF1" w14:textId="34137B7C" w:rsidR="00820A30" w:rsidRPr="00167767" w:rsidRDefault="0008283D" w:rsidP="00355119">
      <w:pPr>
        <w:pStyle w:val="AInspring1"/>
      </w:pPr>
      <w:sdt>
        <w:sdtPr>
          <w:id w:val="-2641494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18E0">
            <w:rPr>
              <w:rFonts w:ascii="MS Gothic" w:eastAsia="MS Gothic" w:hAnsi="MS Gothic" w:hint="eastAsia"/>
            </w:rPr>
            <w:t>☐</w:t>
          </w:r>
        </w:sdtContent>
      </w:sdt>
      <w:r w:rsidR="006A18E0" w:rsidRPr="00C45432">
        <w:tab/>
      </w:r>
      <w:r w:rsidR="00DD6026" w:rsidRPr="00167767">
        <w:t>c</w:t>
      </w:r>
      <w:r w:rsidR="00820A30" w:rsidRPr="00167767">
        <w:t>heck betalingsgedrag</w:t>
      </w:r>
    </w:p>
    <w:p w14:paraId="4C79AC70" w14:textId="77777777" w:rsidR="00604905" w:rsidRPr="00167767" w:rsidRDefault="00604905" w:rsidP="009766C6">
      <w:pPr>
        <w:rPr>
          <w:sz w:val="16"/>
          <w:szCs w:val="16"/>
        </w:rPr>
      </w:pPr>
    </w:p>
    <w:p w14:paraId="31F86FCC" w14:textId="26CF7D9C" w:rsidR="007E4729" w:rsidRPr="00167767" w:rsidRDefault="006A629A" w:rsidP="009766C6">
      <w:pPr>
        <w:rPr>
          <w:b/>
        </w:rPr>
      </w:pPr>
      <w:r>
        <w:rPr>
          <w:b/>
        </w:rPr>
        <w:t>Personaliaformulier</w:t>
      </w:r>
      <w:r w:rsidR="00361CBA" w:rsidRPr="00167767">
        <w:rPr>
          <w:b/>
        </w:rPr>
        <w:t xml:space="preserve"> </w:t>
      </w:r>
      <w:r w:rsidR="00122898" w:rsidRPr="00167767">
        <w:rPr>
          <w:b/>
        </w:rPr>
        <w:t>(</w:t>
      </w:r>
      <w:r w:rsidR="000C65C7" w:rsidRPr="00167767">
        <w:rPr>
          <w:b/>
        </w:rPr>
        <w:t>als voorafgaand geen bespreking plaatsvindt</w:t>
      </w:r>
      <w:r w:rsidR="00122898" w:rsidRPr="00167767">
        <w:rPr>
          <w:b/>
        </w:rPr>
        <w:t>)</w:t>
      </w:r>
    </w:p>
    <w:p w14:paraId="3B09999C" w14:textId="2EA36F27" w:rsidR="009842E5" w:rsidRPr="00167767" w:rsidRDefault="0008283D" w:rsidP="00355119">
      <w:pPr>
        <w:pStyle w:val="AInspring1"/>
      </w:pPr>
      <w:sdt>
        <w:sdtPr>
          <w:id w:val="14390206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18E0">
            <w:rPr>
              <w:rFonts w:ascii="MS Gothic" w:eastAsia="MS Gothic" w:hAnsi="MS Gothic" w:hint="eastAsia"/>
            </w:rPr>
            <w:t>☐</w:t>
          </w:r>
        </w:sdtContent>
      </w:sdt>
      <w:r w:rsidR="006A18E0" w:rsidRPr="00C45432">
        <w:tab/>
      </w:r>
      <w:r w:rsidR="006A629A">
        <w:t>personaliaformulier</w:t>
      </w:r>
      <w:r w:rsidR="00031696" w:rsidRPr="00167767">
        <w:t xml:space="preserve"> verzonden</w:t>
      </w:r>
    </w:p>
    <w:p w14:paraId="492D87B5" w14:textId="02C53579" w:rsidR="00820A30" w:rsidRPr="00167767" w:rsidRDefault="0008283D" w:rsidP="00355119">
      <w:pPr>
        <w:pStyle w:val="AInspring1"/>
      </w:pPr>
      <w:sdt>
        <w:sdtPr>
          <w:id w:val="-163039318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6A18E0" w:rsidRPr="00C45432">
        <w:tab/>
      </w:r>
      <w:r w:rsidR="006A629A">
        <w:t>personaliaformulier</w:t>
      </w:r>
      <w:r w:rsidR="00031696" w:rsidRPr="00167767">
        <w:t xml:space="preserve"> retour ontvangen</w:t>
      </w:r>
    </w:p>
    <w:p w14:paraId="5108ABB8" w14:textId="77777777" w:rsidR="007E4729" w:rsidRPr="00167767" w:rsidRDefault="007E4729" w:rsidP="009766C6">
      <w:pPr>
        <w:rPr>
          <w:sz w:val="16"/>
          <w:szCs w:val="16"/>
        </w:rPr>
      </w:pPr>
    </w:p>
    <w:p w14:paraId="476BE9E2" w14:textId="79267576" w:rsidR="007E4729" w:rsidRPr="00167767" w:rsidRDefault="00734F47" w:rsidP="007E4729">
      <w:pPr>
        <w:rPr>
          <w:b/>
        </w:rPr>
      </w:pPr>
      <w:r w:rsidRPr="00167767">
        <w:rPr>
          <w:b/>
        </w:rPr>
        <w:t>a</w:t>
      </w:r>
      <w:r w:rsidR="00031696" w:rsidRPr="00167767">
        <w:rPr>
          <w:b/>
        </w:rPr>
        <w:t>dresgegevens</w:t>
      </w:r>
    </w:p>
    <w:p w14:paraId="7EB8A357" w14:textId="591FEF69" w:rsidR="00865E15" w:rsidRPr="00167767" w:rsidRDefault="0008283D" w:rsidP="00355119">
      <w:pPr>
        <w:pStyle w:val="AInspring1"/>
      </w:pPr>
      <w:sdt>
        <w:sdtPr>
          <w:id w:val="122155544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6A18E0" w:rsidRPr="00C45432">
        <w:tab/>
      </w:r>
      <w:r w:rsidR="00DD6026" w:rsidRPr="00167767">
        <w:t>k</w:t>
      </w:r>
      <w:r w:rsidR="007F6562" w:rsidRPr="00167767">
        <w:t>lopt</w:t>
      </w:r>
      <w:r w:rsidR="00361CBA" w:rsidRPr="00167767">
        <w:t xml:space="preserve"> het </w:t>
      </w:r>
      <w:r w:rsidR="00865E15" w:rsidRPr="00167767">
        <w:t>adres met adres in BRP</w:t>
      </w:r>
      <w:r w:rsidR="00361CBA" w:rsidRPr="00167767">
        <w:t xml:space="preserve">? </w:t>
      </w:r>
      <w:r w:rsidR="00736A86" w:rsidRPr="00167767">
        <w:t>j</w:t>
      </w:r>
      <w:r w:rsidR="00361CBA" w:rsidRPr="00167767">
        <w:t>a/nee</w:t>
      </w:r>
    </w:p>
    <w:p w14:paraId="056C6819" w14:textId="0C1EE88A" w:rsidR="00865E15" w:rsidRPr="00167767" w:rsidRDefault="0008283D" w:rsidP="00355119">
      <w:pPr>
        <w:pStyle w:val="AInspring1"/>
      </w:pPr>
      <w:sdt>
        <w:sdtPr>
          <w:id w:val="-129284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18E0">
            <w:rPr>
              <w:rFonts w:ascii="MS Gothic" w:eastAsia="MS Gothic" w:hAnsi="MS Gothic" w:hint="eastAsia"/>
            </w:rPr>
            <w:t>☐</w:t>
          </w:r>
        </w:sdtContent>
      </w:sdt>
      <w:r w:rsidR="006A18E0" w:rsidRPr="00C45432">
        <w:tab/>
      </w:r>
      <w:r w:rsidR="00DD6026" w:rsidRPr="00167767">
        <w:t>i</w:t>
      </w:r>
      <w:r w:rsidR="007F6562" w:rsidRPr="00167767">
        <w:t>s</w:t>
      </w:r>
      <w:r w:rsidR="007F6562" w:rsidRPr="00167767">
        <w:rPr>
          <w:color w:val="404040" w:themeColor="text1" w:themeTint="BF"/>
        </w:rPr>
        <w:t xml:space="preserve"> </w:t>
      </w:r>
      <w:r w:rsidR="00361CBA" w:rsidRPr="00167767">
        <w:t xml:space="preserve">sprake van </w:t>
      </w:r>
      <w:r w:rsidR="00D255E4" w:rsidRPr="00167767">
        <w:t>geheim adres</w:t>
      </w:r>
      <w:r w:rsidR="00361CBA" w:rsidRPr="00167767">
        <w:t>? ja/nee</w:t>
      </w:r>
      <w:r w:rsidR="00D255E4" w:rsidRPr="00167767">
        <w:t xml:space="preserve"> </w:t>
      </w:r>
    </w:p>
    <w:p w14:paraId="47866108" w14:textId="7FFF688A" w:rsidR="000C7B84" w:rsidRPr="00167767" w:rsidRDefault="0008283D" w:rsidP="00355119">
      <w:pPr>
        <w:pStyle w:val="AInspring1"/>
      </w:pPr>
      <w:sdt>
        <w:sdtPr>
          <w:id w:val="-12959017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18E0">
            <w:rPr>
              <w:rFonts w:ascii="MS Gothic" w:eastAsia="MS Gothic" w:hAnsi="MS Gothic" w:hint="eastAsia"/>
            </w:rPr>
            <w:t>☐</w:t>
          </w:r>
        </w:sdtContent>
      </w:sdt>
      <w:r w:rsidR="006A18E0" w:rsidRPr="00C45432">
        <w:tab/>
      </w:r>
      <w:r w:rsidR="00DD6026" w:rsidRPr="00167767">
        <w:t>m</w:t>
      </w:r>
      <w:r w:rsidR="00122898" w:rsidRPr="00167767">
        <w:t>ogelijk extra check bij buitenlands adres</w:t>
      </w:r>
    </w:p>
    <w:p w14:paraId="20FA9081" w14:textId="77777777" w:rsidR="000C7B84" w:rsidRPr="00167767" w:rsidRDefault="000C7B84" w:rsidP="00865E15">
      <w:pPr>
        <w:rPr>
          <w:sz w:val="16"/>
          <w:szCs w:val="16"/>
        </w:rPr>
      </w:pPr>
    </w:p>
    <w:p w14:paraId="11F863D6" w14:textId="4922B82F" w:rsidR="007E4729" w:rsidRPr="00167767" w:rsidRDefault="00734F47" w:rsidP="009766C6">
      <w:r w:rsidRPr="00167767">
        <w:rPr>
          <w:b/>
        </w:rPr>
        <w:t>t</w:t>
      </w:r>
      <w:r w:rsidR="00865E15" w:rsidRPr="00167767">
        <w:rPr>
          <w:b/>
        </w:rPr>
        <w:t xml:space="preserve">elefoonnummer </w:t>
      </w:r>
    </w:p>
    <w:p w14:paraId="7EB9E32A" w14:textId="5F3698DA" w:rsidR="00865E15" w:rsidRPr="00167767" w:rsidRDefault="0008283D" w:rsidP="00355119">
      <w:pPr>
        <w:pStyle w:val="AInspring1"/>
      </w:pPr>
      <w:sdt>
        <w:sdtPr>
          <w:id w:val="10135809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18E0">
            <w:rPr>
              <w:rFonts w:ascii="MS Gothic" w:eastAsia="MS Gothic" w:hAnsi="MS Gothic" w:hint="eastAsia"/>
            </w:rPr>
            <w:t>☐</w:t>
          </w:r>
        </w:sdtContent>
      </w:sdt>
      <w:r w:rsidR="006A18E0" w:rsidRPr="00C45432">
        <w:tab/>
      </w:r>
      <w:r w:rsidR="00DD6026" w:rsidRPr="00167767">
        <w:t>n</w:t>
      </w:r>
      <w:r w:rsidR="00361CBA" w:rsidRPr="00167767">
        <w:t>odig om</w:t>
      </w:r>
      <w:r w:rsidR="00C219A6" w:rsidRPr="00167767">
        <w:t xml:space="preserve"> het opgegeven</w:t>
      </w:r>
      <w:r w:rsidR="00361CBA" w:rsidRPr="00167767">
        <w:t xml:space="preserve"> telefoonnummer te controleren? </w:t>
      </w:r>
      <w:r w:rsidR="00B97794" w:rsidRPr="00167767">
        <w:t>ja/nee</w:t>
      </w:r>
    </w:p>
    <w:p w14:paraId="0788B449" w14:textId="77777777" w:rsidR="00865E15" w:rsidRPr="00167767" w:rsidRDefault="00865E15" w:rsidP="009766C6">
      <w:pPr>
        <w:rPr>
          <w:sz w:val="16"/>
          <w:szCs w:val="16"/>
        </w:rPr>
      </w:pPr>
    </w:p>
    <w:p w14:paraId="4F425A1A" w14:textId="31701A7D" w:rsidR="00031696" w:rsidRPr="00167767" w:rsidRDefault="00734F47" w:rsidP="00865E15">
      <w:pPr>
        <w:rPr>
          <w:b/>
        </w:rPr>
      </w:pPr>
      <w:r w:rsidRPr="00167767">
        <w:rPr>
          <w:b/>
        </w:rPr>
        <w:t>b</w:t>
      </w:r>
      <w:r w:rsidR="00031696" w:rsidRPr="00167767">
        <w:rPr>
          <w:b/>
        </w:rPr>
        <w:t>ankrekeningnummer</w:t>
      </w:r>
    </w:p>
    <w:p w14:paraId="3D2532C5" w14:textId="4A1D156F" w:rsidR="00865E15" w:rsidRPr="00167767" w:rsidRDefault="00D255E4" w:rsidP="00865E15">
      <w:r w:rsidRPr="00167767">
        <w:t>(</w:t>
      </w:r>
      <w:r w:rsidR="0085777E" w:rsidRPr="00167767">
        <w:t>bij een</w:t>
      </w:r>
      <w:r w:rsidRPr="00167767">
        <w:t xml:space="preserve"> </w:t>
      </w:r>
      <w:r w:rsidR="00361CBA" w:rsidRPr="00167767">
        <w:t xml:space="preserve">dossier </w:t>
      </w:r>
      <w:r w:rsidRPr="00167767">
        <w:t>waar geldverkeer bij komt kijken)</w:t>
      </w:r>
    </w:p>
    <w:p w14:paraId="571976BF" w14:textId="13BF2020" w:rsidR="00865E15" w:rsidRPr="00167767" w:rsidRDefault="0008283D" w:rsidP="00355119">
      <w:pPr>
        <w:pStyle w:val="AInspring1"/>
      </w:pPr>
      <w:sdt>
        <w:sdtPr>
          <w:id w:val="174829650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6A18E0" w:rsidRPr="00C45432">
        <w:tab/>
      </w:r>
      <w:r w:rsidR="00DD6026" w:rsidRPr="00167767">
        <w:t>b</w:t>
      </w:r>
      <w:r w:rsidR="00865E15" w:rsidRPr="00167767">
        <w:t xml:space="preserve">ankrekeningnummer is gecontroleerd </w:t>
      </w:r>
    </w:p>
    <w:p w14:paraId="24445677" w14:textId="77777777" w:rsidR="007E4729" w:rsidRPr="00167767" w:rsidRDefault="007E4729" w:rsidP="009766C6">
      <w:pPr>
        <w:rPr>
          <w:sz w:val="16"/>
          <w:szCs w:val="16"/>
        </w:rPr>
      </w:pPr>
    </w:p>
    <w:p w14:paraId="0E9F3602" w14:textId="314E019B" w:rsidR="00865E15" w:rsidRPr="00167767" w:rsidRDefault="00F3340B" w:rsidP="009766C6">
      <w:pPr>
        <w:rPr>
          <w:b/>
        </w:rPr>
      </w:pPr>
      <w:r w:rsidRPr="00167767">
        <w:rPr>
          <w:b/>
        </w:rPr>
        <w:t>b</w:t>
      </w:r>
      <w:r w:rsidR="00865E15" w:rsidRPr="00167767">
        <w:rPr>
          <w:b/>
        </w:rPr>
        <w:t>eroe</w:t>
      </w:r>
      <w:r w:rsidR="00031696" w:rsidRPr="00167767">
        <w:rPr>
          <w:b/>
        </w:rPr>
        <w:t>p</w:t>
      </w:r>
      <w:r w:rsidRPr="00167767">
        <w:rPr>
          <w:b/>
        </w:rPr>
        <w:t>/bedrijf</w:t>
      </w:r>
      <w:r w:rsidR="00031696" w:rsidRPr="00167767">
        <w:rPr>
          <w:b/>
        </w:rPr>
        <w:t xml:space="preserve"> van cliënt</w:t>
      </w:r>
    </w:p>
    <w:p w14:paraId="65F75622" w14:textId="18A0623D" w:rsidR="008E10F3" w:rsidRPr="00167767" w:rsidRDefault="00DD6026" w:rsidP="009766C6">
      <w:r w:rsidRPr="00167767">
        <w:t>o</w:t>
      </w:r>
      <w:r w:rsidR="007E4729" w:rsidRPr="00167767">
        <w:t>mschrijving:</w:t>
      </w:r>
    </w:p>
    <w:p w14:paraId="316EC755" w14:textId="2B53636C" w:rsidR="007E4729" w:rsidRPr="00BF15B6" w:rsidRDefault="0008283D" w:rsidP="009766C6">
      <w:pPr>
        <w:rPr>
          <w:rFonts w:cs="Arial"/>
          <w:szCs w:val="20"/>
        </w:rPr>
      </w:pPr>
      <w:sdt>
        <w:sdtPr>
          <w:rPr>
            <w:rFonts w:cs="Arial"/>
            <w:szCs w:val="20"/>
          </w:rPr>
          <w:id w:val="-2095931168"/>
          <w:placeholder>
            <w:docPart w:val="F04F39E0EE9F48788023E41926FFD9BA"/>
          </w:placeholder>
        </w:sdtPr>
        <w:sdtEndPr/>
        <w:sdtContent>
          <w:r>
            <w:rPr>
              <w:rFonts w:cs="Arial"/>
              <w:szCs w:val="20"/>
            </w:rPr>
            <w:t xml:space="preserve">- </w:t>
          </w:r>
        </w:sdtContent>
      </w:sdt>
    </w:p>
    <w:p w14:paraId="16C6647C" w14:textId="77777777" w:rsidR="006A18E0" w:rsidRDefault="006A18E0" w:rsidP="00D255E4"/>
    <w:p w14:paraId="2CACF0CE" w14:textId="31E77027" w:rsidR="00031696" w:rsidRPr="00167767" w:rsidRDefault="00734F47" w:rsidP="00D255E4">
      <w:r w:rsidRPr="00167767">
        <w:rPr>
          <w:b/>
        </w:rPr>
        <w:t>a</w:t>
      </w:r>
      <w:r w:rsidR="000C7B84" w:rsidRPr="00167767">
        <w:rPr>
          <w:b/>
        </w:rPr>
        <w:t>andachtspunten i.v.m. burgerlijke staat cliënt</w:t>
      </w:r>
    </w:p>
    <w:p w14:paraId="701615A0" w14:textId="2D0DDC72" w:rsidR="000C7B84" w:rsidRPr="00167767" w:rsidRDefault="00D255E4" w:rsidP="007E4729">
      <w:r w:rsidRPr="00167767">
        <w:t>(afhankelijk van het type dienstverlening dat van de notaris wordt gevraagd)</w:t>
      </w:r>
    </w:p>
    <w:p w14:paraId="4FA82FCD" w14:textId="4ABB6EA9" w:rsidR="00C219A6" w:rsidRPr="006A18E0" w:rsidRDefault="0008283D" w:rsidP="00355119">
      <w:pPr>
        <w:pStyle w:val="AInspring1"/>
        <w:rPr>
          <w:rStyle w:val="StijlTekstvantijdelijkeaanduidingLatijnsArial10ptVet"/>
        </w:rPr>
      </w:pPr>
      <w:sdt>
        <w:sdtPr>
          <w:id w:val="-82736553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Pr="0008283D">
            <w:rPr>
              <w:rFonts w:eastAsia="MS Gothic" w:hint="eastAsia"/>
            </w:rPr>
            <w:t>☒</w:t>
          </w:r>
        </w:sdtContent>
      </w:sdt>
      <w:r w:rsidR="006A18E0" w:rsidRPr="00C45432">
        <w:tab/>
      </w:r>
      <w:r w:rsidR="00DD6026" w:rsidRPr="00167767">
        <w:t>d</w:t>
      </w:r>
      <w:r w:rsidR="00C219A6" w:rsidRPr="00167767">
        <w:t xml:space="preserve">e burgerlijke staat is </w:t>
      </w:r>
      <w:sdt>
        <w:sdtPr>
          <w:rPr>
            <w:rStyle w:val="StijlTekstvantijdelijkeaanduidingLatijnsArial10ptVet"/>
            <w:b w:val="0"/>
            <w:bCs w:val="0"/>
          </w:rPr>
          <w:id w:val="-1094865945"/>
          <w:placeholder>
            <w:docPart w:val="B58EA059FD9A4BBDABE026B44D64CE8C"/>
          </w:placeholder>
        </w:sdtPr>
        <w:sdtEndPr>
          <w:rPr>
            <w:rStyle w:val="StijlTekstvantijdelijkeaanduidingLatijnsArial10ptVet"/>
            <w:b/>
            <w:bCs/>
          </w:rPr>
        </w:sdtEndPr>
        <w:sdtContent>
          <w:r>
            <w:rPr>
              <w:rStyle w:val="StijlTekstvantijdelijkeaanduidingLatijnsArial10ptVet"/>
              <w:b w:val="0"/>
              <w:bCs w:val="0"/>
            </w:rPr>
            <w:t xml:space="preserve"> gehuwd</w:t>
          </w:r>
        </w:sdtContent>
      </w:sdt>
    </w:p>
    <w:p w14:paraId="61BE2143" w14:textId="431859ED" w:rsidR="000C7B84" w:rsidRPr="00167767" w:rsidRDefault="0008283D" w:rsidP="00355119">
      <w:pPr>
        <w:pStyle w:val="AInspring1"/>
      </w:pPr>
      <w:sdt>
        <w:sdtPr>
          <w:id w:val="-204744120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6A18E0" w:rsidRPr="00C45432">
        <w:tab/>
      </w:r>
      <w:r w:rsidR="00DD6026" w:rsidRPr="00167767">
        <w:t>a</w:t>
      </w:r>
      <w:r w:rsidR="000C7B84" w:rsidRPr="00167767">
        <w:t>rt. 1:88 BW</w:t>
      </w:r>
    </w:p>
    <w:p w14:paraId="3618E3CB" w14:textId="3B57D0FF" w:rsidR="00F2401F" w:rsidRPr="00167767" w:rsidRDefault="0008283D" w:rsidP="00B97794">
      <w:pPr>
        <w:pStyle w:val="AInspring1"/>
      </w:pPr>
      <w:sdt>
        <w:sdtPr>
          <w:id w:val="-5070644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18E0">
            <w:rPr>
              <w:rFonts w:ascii="MS Gothic" w:eastAsia="MS Gothic" w:hAnsi="MS Gothic" w:hint="eastAsia"/>
            </w:rPr>
            <w:t>☐</w:t>
          </w:r>
        </w:sdtContent>
      </w:sdt>
      <w:r w:rsidR="006A18E0" w:rsidRPr="00C45432">
        <w:tab/>
      </w:r>
      <w:r w:rsidR="00B97794" w:rsidRPr="00167767">
        <w:t xml:space="preserve">is sprake van </w:t>
      </w:r>
      <w:r w:rsidR="00DD6026" w:rsidRPr="00167767">
        <w:t>v</w:t>
      </w:r>
      <w:r w:rsidR="000C7B84" w:rsidRPr="00167767">
        <w:t>ergoedingsrechten</w:t>
      </w:r>
      <w:r w:rsidR="00B97794" w:rsidRPr="00167767">
        <w:t>? ja/nee</w:t>
      </w:r>
      <w:r w:rsidR="00B97794" w:rsidRPr="00167767">
        <w:br/>
      </w:r>
      <w:r w:rsidR="00DD6026" w:rsidRPr="00167767">
        <w:t>t</w:t>
      </w:r>
      <w:r w:rsidR="000C7B84" w:rsidRPr="00167767">
        <w:t>ot welk</w:t>
      </w:r>
      <w:r w:rsidR="00031696" w:rsidRPr="00167767">
        <w:t xml:space="preserve"> vermogen </w:t>
      </w:r>
      <w:r w:rsidR="00B97794" w:rsidRPr="00167767">
        <w:t xml:space="preserve">gaat </w:t>
      </w:r>
      <w:r w:rsidR="00031696" w:rsidRPr="00167767">
        <w:t>het goed behoren</w:t>
      </w:r>
      <w:r w:rsidR="00B97794" w:rsidRPr="00167767">
        <w:t>?</w:t>
      </w:r>
      <w:r w:rsidR="00361CBA" w:rsidRPr="00167767">
        <w:t xml:space="preserve"> </w:t>
      </w:r>
      <w:r w:rsidR="00DD6026" w:rsidRPr="00167767">
        <w:t>m</w:t>
      </w:r>
      <w:r w:rsidR="00361CBA" w:rsidRPr="00167767">
        <w:t>oet</w:t>
      </w:r>
      <w:r w:rsidR="00A077F0" w:rsidRPr="00167767">
        <w:t xml:space="preserve"> het vergoedingsrecht</w:t>
      </w:r>
      <w:r w:rsidR="00F9579D" w:rsidRPr="00167767">
        <w:t xml:space="preserve"> worden </w:t>
      </w:r>
    </w:p>
    <w:p w14:paraId="6D083593" w14:textId="7A337CE4" w:rsidR="00BA25D1" w:rsidRPr="00167767" w:rsidRDefault="00F2401F" w:rsidP="00C811BB">
      <w:pPr>
        <w:pStyle w:val="AInspring1"/>
        <w:tabs>
          <w:tab w:val="clear" w:pos="425"/>
          <w:tab w:val="left" w:pos="0"/>
        </w:tabs>
        <w:ind w:left="0" w:firstLine="0"/>
      </w:pPr>
      <w:r w:rsidRPr="00167767">
        <w:tab/>
      </w:r>
      <w:r w:rsidR="00361CBA" w:rsidRPr="00167767">
        <w:t xml:space="preserve">vastgelegd? </w:t>
      </w:r>
      <w:r w:rsidR="00704ABA" w:rsidRPr="00167767">
        <w:t>j</w:t>
      </w:r>
      <w:r w:rsidR="00361CBA" w:rsidRPr="00167767">
        <w:t>a/nee</w:t>
      </w:r>
      <w:r w:rsidR="00C811BB" w:rsidRPr="00167767">
        <w:br/>
      </w:r>
      <w:r w:rsidR="00C811BB" w:rsidRPr="00167767">
        <w:br/>
      </w:r>
      <w:r w:rsidR="00734F47" w:rsidRPr="00167767">
        <w:rPr>
          <w:b/>
        </w:rPr>
        <w:t>f</w:t>
      </w:r>
      <w:r w:rsidR="003C2225" w:rsidRPr="00167767">
        <w:rPr>
          <w:b/>
        </w:rPr>
        <w:t>inanciering</w:t>
      </w:r>
    </w:p>
    <w:p w14:paraId="552BA66B" w14:textId="1EF82341" w:rsidR="00031185" w:rsidRPr="00167767" w:rsidRDefault="0008283D" w:rsidP="00BA25D1">
      <w:pPr>
        <w:pStyle w:val="AInspring1"/>
        <w:rPr>
          <w:color w:val="404040" w:themeColor="text1" w:themeTint="BF"/>
        </w:rPr>
      </w:pPr>
      <w:sdt>
        <w:sdtPr>
          <w:id w:val="15316042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18E0">
            <w:rPr>
              <w:rFonts w:ascii="MS Gothic" w:eastAsia="MS Gothic" w:hAnsi="MS Gothic" w:hint="eastAsia"/>
            </w:rPr>
            <w:t>☐</w:t>
          </w:r>
        </w:sdtContent>
      </w:sdt>
      <w:r w:rsidR="006A18E0" w:rsidRPr="00C45432">
        <w:tab/>
      </w:r>
      <w:r w:rsidR="006A18E0" w:rsidRPr="00167767">
        <w:t xml:space="preserve"> </w:t>
      </w:r>
      <w:r w:rsidR="00DD6026" w:rsidRPr="00167767">
        <w:t>i</w:t>
      </w:r>
      <w:r w:rsidR="00031185" w:rsidRPr="00167767">
        <w:t xml:space="preserve">s sprake van een financiering anders dan door een bank? </w:t>
      </w:r>
      <w:r w:rsidR="003C4248" w:rsidRPr="00167767">
        <w:t>m</w:t>
      </w:r>
      <w:r w:rsidR="00031185" w:rsidRPr="00167767">
        <w:t>oet vastlegging plaatsvinden?</w:t>
      </w:r>
    </w:p>
    <w:p w14:paraId="069C4C70" w14:textId="3A32FAF3" w:rsidR="00031185" w:rsidRPr="00167767" w:rsidRDefault="0008283D" w:rsidP="00BA25D1">
      <w:pPr>
        <w:pStyle w:val="AInspring1"/>
      </w:pPr>
      <w:sdt>
        <w:sdtPr>
          <w:id w:val="-4345233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18E0">
            <w:rPr>
              <w:rFonts w:ascii="MS Gothic" w:eastAsia="MS Gothic" w:hAnsi="MS Gothic" w:hint="eastAsia"/>
            </w:rPr>
            <w:t>☐</w:t>
          </w:r>
        </w:sdtContent>
      </w:sdt>
      <w:r w:rsidR="006A18E0" w:rsidRPr="00C45432">
        <w:tab/>
      </w:r>
      <w:r w:rsidR="00DD6026" w:rsidRPr="00167767">
        <w:t>a</w:t>
      </w:r>
      <w:r w:rsidR="00031185" w:rsidRPr="00167767">
        <w:t xml:space="preserve">ls volledig met eigen geld wordt betaald: is het nodig om contact op te nemen met de bank en heeft de cliënt hier toestemming </w:t>
      </w:r>
      <w:r w:rsidR="00031185" w:rsidRPr="00167767">
        <w:t xml:space="preserve">voor gegeven?  </w:t>
      </w:r>
    </w:p>
    <w:p w14:paraId="18DC3992" w14:textId="24FE522D" w:rsidR="0085777E" w:rsidRPr="00167767" w:rsidRDefault="0085777E" w:rsidP="007E4729">
      <w:pPr>
        <w:rPr>
          <w:b/>
          <w:sz w:val="16"/>
          <w:szCs w:val="16"/>
        </w:rPr>
      </w:pPr>
    </w:p>
    <w:p w14:paraId="49F58916" w14:textId="294A381E" w:rsidR="007E4729" w:rsidRPr="00167767" w:rsidRDefault="00734F47" w:rsidP="007E4729">
      <w:r w:rsidRPr="00167767">
        <w:rPr>
          <w:b/>
        </w:rPr>
        <w:t>i</w:t>
      </w:r>
      <w:r w:rsidR="007E4729" w:rsidRPr="00167767">
        <w:rPr>
          <w:b/>
        </w:rPr>
        <w:t>s sprake van een vertegenwoordiger?</w:t>
      </w:r>
    </w:p>
    <w:p w14:paraId="658746F1" w14:textId="69A81ADE" w:rsidR="000C7B84" w:rsidRPr="00167767" w:rsidRDefault="0008283D" w:rsidP="00BA25D1">
      <w:pPr>
        <w:pStyle w:val="AInspring1"/>
      </w:pPr>
      <w:sdt>
        <w:sdtPr>
          <w:id w:val="121261152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6A18E0" w:rsidRPr="00C45432">
        <w:tab/>
      </w:r>
      <w:r w:rsidR="00DD6026" w:rsidRPr="00167767">
        <w:t>n</w:t>
      </w:r>
      <w:r w:rsidR="000C7B84" w:rsidRPr="00167767">
        <w:t>ee</w:t>
      </w:r>
    </w:p>
    <w:p w14:paraId="11B9823E" w14:textId="46F562BE" w:rsidR="000C7B84" w:rsidRPr="00167767" w:rsidRDefault="0008283D" w:rsidP="00BA25D1">
      <w:pPr>
        <w:pStyle w:val="AInspring1"/>
      </w:pPr>
      <w:sdt>
        <w:sdtPr>
          <w:id w:val="-9891676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18E0">
            <w:rPr>
              <w:rFonts w:ascii="MS Gothic" w:eastAsia="MS Gothic" w:hAnsi="MS Gothic" w:hint="eastAsia"/>
            </w:rPr>
            <w:t>☐</w:t>
          </w:r>
        </w:sdtContent>
      </w:sdt>
      <w:r w:rsidR="006A18E0" w:rsidRPr="00C45432">
        <w:tab/>
      </w:r>
      <w:r w:rsidR="00DD6026" w:rsidRPr="00167767">
        <w:t>j</w:t>
      </w:r>
      <w:r w:rsidR="000C7B84" w:rsidRPr="00167767">
        <w:t xml:space="preserve">a, </w:t>
      </w:r>
      <w:r w:rsidR="00D255E4" w:rsidRPr="00167767">
        <w:t xml:space="preserve">namelijk: </w:t>
      </w:r>
      <w:sdt>
        <w:sdtPr>
          <w:rPr>
            <w:b/>
            <w:bCs/>
            <w:szCs w:val="20"/>
          </w:rPr>
          <w:id w:val="1533764735"/>
          <w:placeholder>
            <w:docPart w:val="744A7B88DEDB48FD8C4117E88385A412"/>
          </w:placeholder>
          <w:showingPlcHdr/>
        </w:sdtPr>
        <w:sdtEndPr>
          <w:rPr>
            <w:b w:val="0"/>
            <w:bCs w:val="0"/>
          </w:rPr>
        </w:sdtEndPr>
        <w:sdtContent>
          <w:r w:rsidR="006A18E0" w:rsidRPr="00BF15B6">
            <w:rPr>
              <w:rFonts w:cs="Arial"/>
              <w:szCs w:val="20"/>
            </w:rPr>
            <w:t>Klik of tik om tekst in te voeren.</w:t>
          </w:r>
        </w:sdtContent>
      </w:sdt>
    </w:p>
    <w:p w14:paraId="3D39ED05" w14:textId="4ED9EE96" w:rsidR="000C7B84" w:rsidRPr="00167767" w:rsidRDefault="0008283D" w:rsidP="00BA25D1">
      <w:pPr>
        <w:pStyle w:val="AInspring1"/>
      </w:pPr>
      <w:sdt>
        <w:sdtPr>
          <w:id w:val="9563778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18E0">
            <w:rPr>
              <w:rFonts w:ascii="MS Gothic" w:eastAsia="MS Gothic" w:hAnsi="MS Gothic" w:hint="eastAsia"/>
            </w:rPr>
            <w:t>☐</w:t>
          </w:r>
        </w:sdtContent>
      </w:sdt>
      <w:r w:rsidR="006A18E0" w:rsidRPr="00C45432">
        <w:tab/>
      </w:r>
      <w:r w:rsidR="000C7B84" w:rsidRPr="00167767">
        <w:t>check op faillissement/handelingsonbe</w:t>
      </w:r>
      <w:r w:rsidR="006A741E" w:rsidRPr="00167767">
        <w:t>-</w:t>
      </w:r>
      <w:r w:rsidR="000C7B84" w:rsidRPr="00167767">
        <w:t>kwaamheid/handelingsonbevoegdheid</w:t>
      </w:r>
    </w:p>
    <w:p w14:paraId="2422C90A" w14:textId="77777777" w:rsidR="000C7B84" w:rsidRPr="00167767" w:rsidRDefault="000C7B84" w:rsidP="007E4729">
      <w:pPr>
        <w:rPr>
          <w:sz w:val="16"/>
          <w:szCs w:val="16"/>
        </w:rPr>
      </w:pPr>
    </w:p>
    <w:p w14:paraId="42644340" w14:textId="7E1F02A1" w:rsidR="007E4729" w:rsidRPr="00C45432" w:rsidRDefault="00734F47" w:rsidP="009766C6">
      <w:pPr>
        <w:rPr>
          <w:b/>
        </w:rPr>
      </w:pPr>
      <w:r>
        <w:rPr>
          <w:b/>
        </w:rPr>
        <w:t>z</w:t>
      </w:r>
      <w:r w:rsidR="007E4729" w:rsidRPr="00C45432">
        <w:rPr>
          <w:b/>
        </w:rPr>
        <w:t xml:space="preserve">ijn er </w:t>
      </w:r>
      <w:r w:rsidR="00073EBE" w:rsidRPr="00C45432">
        <w:rPr>
          <w:b/>
        </w:rPr>
        <w:t>medische aandachtspunten</w:t>
      </w:r>
      <w:r w:rsidR="007E4729" w:rsidRPr="00C45432">
        <w:rPr>
          <w:b/>
        </w:rPr>
        <w:t>?</w:t>
      </w:r>
    </w:p>
    <w:p w14:paraId="06AE23E7" w14:textId="2E20FD7A" w:rsidR="00736A86" w:rsidRPr="00BF15B6" w:rsidRDefault="0008283D" w:rsidP="000C7B84">
      <w:pPr>
        <w:rPr>
          <w:rStyle w:val="StijlTekstvantijdelijkeaanduidingLatijnsArial10ptVet"/>
          <w:rFonts w:eastAsia="Times New Roman"/>
          <w:szCs w:val="22"/>
        </w:rPr>
      </w:pPr>
      <w:sdt>
        <w:sdtPr>
          <w:rPr>
            <w:rStyle w:val="StijlTekstvantijdelijkeaanduidingLatijnsArial10ptVet"/>
            <w:rFonts w:eastAsia="Times New Roman"/>
            <w:szCs w:val="22"/>
          </w:rPr>
          <w:id w:val="1060828384"/>
          <w:placeholder>
            <w:docPart w:val="C5820374F1CD4D1382B08313AE870F0D"/>
          </w:placeholder>
        </w:sdtPr>
        <w:sdtEndPr>
          <w:rPr>
            <w:rStyle w:val="StijlTekstvantijdelijkeaanduidingLatijnsArial10ptVet"/>
          </w:rPr>
        </w:sdtEndPr>
        <w:sdtContent>
          <w:r>
            <w:rPr>
              <w:rStyle w:val="StijlTekstvantijdelijkeaanduidingLatijnsArial10ptVet"/>
              <w:rFonts w:eastAsia="Times New Roman"/>
              <w:szCs w:val="22"/>
            </w:rPr>
            <w:t>nee</w:t>
          </w:r>
        </w:sdtContent>
      </w:sdt>
    </w:p>
    <w:p w14:paraId="4A545BAE" w14:textId="77777777" w:rsidR="006A18E0" w:rsidRDefault="006A18E0" w:rsidP="009766C6"/>
    <w:p w14:paraId="5293D8A2" w14:textId="04444694" w:rsidR="007E4729" w:rsidRPr="00C45432" w:rsidRDefault="00734F47" w:rsidP="009766C6">
      <w:pPr>
        <w:rPr>
          <w:b/>
        </w:rPr>
      </w:pPr>
      <w:r>
        <w:rPr>
          <w:b/>
        </w:rPr>
        <w:t>i</w:t>
      </w:r>
      <w:r w:rsidR="007E4729" w:rsidRPr="00C45432">
        <w:rPr>
          <w:b/>
        </w:rPr>
        <w:t>s Nederlands de moedertaal van de cliënt?</w:t>
      </w:r>
    </w:p>
    <w:p w14:paraId="3D46D55C" w14:textId="1E8D8EAC" w:rsidR="000C7B84" w:rsidRPr="00C45432" w:rsidRDefault="0008283D" w:rsidP="000C7B84">
      <w:sdt>
        <w:sdtPr>
          <w:id w:val="195035878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6A18E0" w:rsidRPr="00C45432">
        <w:tab/>
      </w:r>
      <w:r w:rsidR="006A18E0">
        <w:t xml:space="preserve"> </w:t>
      </w:r>
      <w:r w:rsidR="00DD6026">
        <w:t>j</w:t>
      </w:r>
      <w:r w:rsidR="000C7B84" w:rsidRPr="00C45432">
        <w:t>a</w:t>
      </w:r>
    </w:p>
    <w:p w14:paraId="6173F499" w14:textId="1DFEA31D" w:rsidR="000C7B84" w:rsidRPr="00C45432" w:rsidRDefault="0008283D" w:rsidP="000C7B84">
      <w:sdt>
        <w:sdtPr>
          <w:id w:val="-18038458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6A18E0" w:rsidRPr="00C45432">
        <w:tab/>
      </w:r>
      <w:r w:rsidR="006A18E0">
        <w:t xml:space="preserve"> </w:t>
      </w:r>
      <w:r w:rsidR="00DD6026">
        <w:t>n</w:t>
      </w:r>
      <w:r w:rsidR="000C7B84" w:rsidRPr="00C45432">
        <w:t xml:space="preserve">ee </w:t>
      </w:r>
      <w:r w:rsidR="000C7B84" w:rsidRPr="00C45432">
        <w:sym w:font="Wingdings" w:char="F0E0"/>
      </w:r>
      <w:r w:rsidR="00DD6026">
        <w:t xml:space="preserve"> t</w:t>
      </w:r>
      <w:r w:rsidR="00A970B7" w:rsidRPr="00C45432">
        <w:t>olk regelen?</w:t>
      </w:r>
    </w:p>
    <w:p w14:paraId="71EAEEA3" w14:textId="6C17EE25" w:rsidR="007E4729" w:rsidRPr="00192C56" w:rsidRDefault="007E4729" w:rsidP="009766C6">
      <w:pPr>
        <w:rPr>
          <w:sz w:val="16"/>
          <w:szCs w:val="16"/>
        </w:rPr>
      </w:pPr>
    </w:p>
    <w:p w14:paraId="7770BB42" w14:textId="398B9BE8" w:rsidR="007E4729" w:rsidRPr="00C45432" w:rsidRDefault="00734F47" w:rsidP="009766C6">
      <w:pPr>
        <w:rPr>
          <w:b/>
        </w:rPr>
      </w:pPr>
      <w:r>
        <w:rPr>
          <w:b/>
        </w:rPr>
        <w:t>c</w:t>
      </w:r>
      <w:r w:rsidR="007E4729" w:rsidRPr="00C45432">
        <w:rPr>
          <w:b/>
        </w:rPr>
        <w:t xml:space="preserve">heck </w:t>
      </w:r>
      <w:r w:rsidR="000C7B84" w:rsidRPr="00C45432">
        <w:rPr>
          <w:b/>
        </w:rPr>
        <w:t xml:space="preserve">legitimatiebewijs zowel met ID-scanner als handmatig </w:t>
      </w:r>
    </w:p>
    <w:p w14:paraId="351CAD89" w14:textId="212611EF" w:rsidR="000C7B84" w:rsidRPr="00C45432" w:rsidRDefault="0008283D" w:rsidP="000C7B84">
      <w:sdt>
        <w:sdtPr>
          <w:id w:val="155065416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6A18E0" w:rsidRPr="00C45432">
        <w:tab/>
      </w:r>
      <w:r w:rsidR="00F8250A">
        <w:t>ID-</w:t>
      </w:r>
      <w:r w:rsidR="000C7B84" w:rsidRPr="00C45432">
        <w:t>scanner</w:t>
      </w:r>
    </w:p>
    <w:p w14:paraId="283A3EBB" w14:textId="047DB213" w:rsidR="000C7B84" w:rsidRPr="00C45432" w:rsidRDefault="0008283D" w:rsidP="000C7B84">
      <w:sdt>
        <w:sdtPr>
          <w:id w:val="53430972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6A18E0" w:rsidRPr="00C45432">
        <w:tab/>
      </w:r>
      <w:r w:rsidR="00DD6026">
        <w:t>h</w:t>
      </w:r>
      <w:r w:rsidR="000C7B84" w:rsidRPr="00C45432">
        <w:t>andmatig</w:t>
      </w:r>
    </w:p>
    <w:p w14:paraId="4F6C5707" w14:textId="7819BFDC" w:rsidR="009842E5" w:rsidRPr="00192C56" w:rsidRDefault="009842E5" w:rsidP="009766C6">
      <w:pPr>
        <w:rPr>
          <w:sz w:val="16"/>
          <w:szCs w:val="16"/>
        </w:rPr>
      </w:pPr>
    </w:p>
    <w:p w14:paraId="0F0F545E" w14:textId="2DE104CF" w:rsidR="00604905" w:rsidRPr="00C45432" w:rsidRDefault="00734F47" w:rsidP="009766C6">
      <w:pPr>
        <w:rPr>
          <w:b/>
        </w:rPr>
      </w:pPr>
      <w:r>
        <w:rPr>
          <w:b/>
        </w:rPr>
        <w:t>z</w:t>
      </w:r>
      <w:r w:rsidR="00604905" w:rsidRPr="00C45432">
        <w:rPr>
          <w:b/>
        </w:rPr>
        <w:t xml:space="preserve">ijn er redenen om </w:t>
      </w:r>
      <w:r w:rsidR="00A970B7" w:rsidRPr="00C45432">
        <w:rPr>
          <w:b/>
        </w:rPr>
        <w:t xml:space="preserve">vooraf </w:t>
      </w:r>
      <w:r w:rsidR="00604905" w:rsidRPr="00C45432">
        <w:rPr>
          <w:b/>
        </w:rPr>
        <w:t>aan de wilsbekwaamheid te twijfelen?</w:t>
      </w:r>
      <w:r w:rsidR="00D255E4" w:rsidRPr="00C45432">
        <w:rPr>
          <w:b/>
        </w:rPr>
        <w:t xml:space="preserve"> </w:t>
      </w:r>
    </w:p>
    <w:p w14:paraId="5A244B73" w14:textId="7BDEEFCE" w:rsidR="00604905" w:rsidRPr="00C45432" w:rsidRDefault="0008283D" w:rsidP="009766C6">
      <w:sdt>
        <w:sdtPr>
          <w:rPr>
            <w:b/>
            <w:bCs/>
            <w:szCs w:val="20"/>
          </w:rPr>
          <w:id w:val="1117490915"/>
          <w:placeholder>
            <w:docPart w:val="D284061A4D644985938C2A76D9AE9759"/>
          </w:placeholder>
        </w:sdtPr>
        <w:sdtEndPr>
          <w:rPr>
            <w:b w:val="0"/>
            <w:bCs w:val="0"/>
          </w:rPr>
        </w:sdtEndPr>
        <w:sdtContent>
          <w:r>
            <w:rPr>
              <w:b/>
              <w:bCs/>
              <w:szCs w:val="20"/>
            </w:rPr>
            <w:t>nee</w:t>
          </w:r>
        </w:sdtContent>
      </w:sdt>
    </w:p>
    <w:p w14:paraId="41968EAC" w14:textId="77777777" w:rsidR="006A18E0" w:rsidRDefault="006A18E0" w:rsidP="009766C6"/>
    <w:p w14:paraId="760AA0AB" w14:textId="70A6945C" w:rsidR="00604905" w:rsidRPr="00C45432" w:rsidRDefault="00734F47" w:rsidP="009766C6">
      <w:pPr>
        <w:rPr>
          <w:b/>
        </w:rPr>
      </w:pPr>
      <w:r>
        <w:rPr>
          <w:b/>
        </w:rPr>
        <w:t>i</w:t>
      </w:r>
      <w:r w:rsidR="00604905" w:rsidRPr="00C45432">
        <w:rPr>
          <w:b/>
        </w:rPr>
        <w:t xml:space="preserve">s er aanleiding </w:t>
      </w:r>
      <w:r w:rsidR="00D255E4" w:rsidRPr="00C45432">
        <w:rPr>
          <w:b/>
        </w:rPr>
        <w:t xml:space="preserve">tot verder onderzoek? </w:t>
      </w:r>
      <w:r w:rsidR="003C4248">
        <w:rPr>
          <w:b/>
        </w:rPr>
        <w:t>p</w:t>
      </w:r>
      <w:r w:rsidR="00EE784F" w:rsidRPr="00C45432">
        <w:rPr>
          <w:b/>
        </w:rPr>
        <w:t xml:space="preserve">ast de </w:t>
      </w:r>
      <w:r>
        <w:rPr>
          <w:b/>
        </w:rPr>
        <w:t>zaak</w:t>
      </w:r>
      <w:r w:rsidR="00EE784F" w:rsidRPr="00C45432">
        <w:rPr>
          <w:b/>
        </w:rPr>
        <w:t xml:space="preserve"> in de context? </w:t>
      </w:r>
    </w:p>
    <w:p w14:paraId="6FA23386" w14:textId="2EC519CA" w:rsidR="00736A86" w:rsidRPr="00C45432" w:rsidRDefault="0008283D" w:rsidP="00B14C52">
      <w:sdt>
        <w:sdtPr>
          <w:rPr>
            <w:b/>
            <w:bCs/>
            <w:szCs w:val="20"/>
          </w:rPr>
          <w:id w:val="-1881695318"/>
          <w:placeholder>
            <w:docPart w:val="03A9E5C98E9D418E85A58F40502C1C17"/>
          </w:placeholder>
        </w:sdtPr>
        <w:sdtEndPr>
          <w:rPr>
            <w:b w:val="0"/>
            <w:bCs w:val="0"/>
          </w:rPr>
        </w:sdtEndPr>
        <w:sdtContent>
          <w:r>
            <w:rPr>
              <w:b/>
              <w:bCs/>
              <w:szCs w:val="20"/>
            </w:rPr>
            <w:t>nee</w:t>
          </w:r>
        </w:sdtContent>
      </w:sdt>
    </w:p>
    <w:p w14:paraId="52AB5484" w14:textId="77777777" w:rsidR="006A18E0" w:rsidRDefault="006A18E0" w:rsidP="00A077F0"/>
    <w:p w14:paraId="2A73E395" w14:textId="33FB81B2" w:rsidR="00A077F0" w:rsidRPr="00C45432" w:rsidRDefault="00734F47" w:rsidP="00A077F0">
      <w:pPr>
        <w:rPr>
          <w:b/>
        </w:rPr>
      </w:pPr>
      <w:r>
        <w:rPr>
          <w:b/>
        </w:rPr>
        <w:t>w</w:t>
      </w:r>
      <w:r w:rsidR="00A077F0" w:rsidRPr="00C45432">
        <w:rPr>
          <w:b/>
        </w:rPr>
        <w:t>ordt de akte gepasseerd op basis van een volmacht?</w:t>
      </w:r>
    </w:p>
    <w:p w14:paraId="062BA249" w14:textId="4BDD38B9" w:rsidR="00A077F0" w:rsidRPr="00C45432" w:rsidRDefault="0008283D" w:rsidP="00A077F0">
      <w:sdt>
        <w:sdtPr>
          <w:id w:val="-1041142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18E0">
            <w:rPr>
              <w:rFonts w:ascii="MS Gothic" w:eastAsia="MS Gothic" w:hAnsi="MS Gothic" w:hint="eastAsia"/>
            </w:rPr>
            <w:t>☐</w:t>
          </w:r>
        </w:sdtContent>
      </w:sdt>
      <w:r w:rsidR="006A18E0" w:rsidRPr="00C45432">
        <w:tab/>
      </w:r>
      <w:r w:rsidR="006A18E0">
        <w:t xml:space="preserve"> </w:t>
      </w:r>
      <w:r w:rsidR="00DD6026">
        <w:t>j</w:t>
      </w:r>
      <w:r w:rsidR="00A077F0" w:rsidRPr="00C45432">
        <w:t>a</w:t>
      </w:r>
    </w:p>
    <w:p w14:paraId="52FD6D10" w14:textId="4102BDBC" w:rsidR="00A077F0" w:rsidRPr="00C45432" w:rsidRDefault="0008283D" w:rsidP="00A077F0">
      <w:sdt>
        <w:sdtPr>
          <w:id w:val="-106225168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6A18E0" w:rsidRPr="00C45432">
        <w:tab/>
      </w:r>
      <w:r w:rsidR="00DD6026">
        <w:t>ne</w:t>
      </w:r>
      <w:r w:rsidR="00A077F0" w:rsidRPr="00C45432">
        <w:t xml:space="preserve">e </w:t>
      </w:r>
    </w:p>
    <w:p w14:paraId="51119452" w14:textId="77777777" w:rsidR="00A077F0" w:rsidRPr="00192C56" w:rsidRDefault="00A077F0" w:rsidP="00B14C52">
      <w:pPr>
        <w:rPr>
          <w:b/>
          <w:sz w:val="16"/>
          <w:szCs w:val="16"/>
        </w:rPr>
      </w:pPr>
    </w:p>
    <w:p w14:paraId="529BCD39" w14:textId="4CA984C8" w:rsidR="00A077F0" w:rsidRPr="00C45432" w:rsidRDefault="00734F47" w:rsidP="00A077F0">
      <w:pPr>
        <w:rPr>
          <w:b/>
        </w:rPr>
      </w:pPr>
      <w:r>
        <w:rPr>
          <w:b/>
        </w:rPr>
        <w:t>i</w:t>
      </w:r>
      <w:r w:rsidR="00A077F0" w:rsidRPr="00C45432">
        <w:rPr>
          <w:b/>
        </w:rPr>
        <w:t>s legalisatie nodig?</w:t>
      </w:r>
    </w:p>
    <w:p w14:paraId="3E1CE33E" w14:textId="56F35664" w:rsidR="00A077F0" w:rsidRPr="00C45432" w:rsidRDefault="0008283D" w:rsidP="00A077F0">
      <w:sdt>
        <w:sdtPr>
          <w:id w:val="14721689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18E0">
            <w:rPr>
              <w:rFonts w:ascii="MS Gothic" w:eastAsia="MS Gothic" w:hAnsi="MS Gothic" w:hint="eastAsia"/>
            </w:rPr>
            <w:t>☐</w:t>
          </w:r>
        </w:sdtContent>
      </w:sdt>
      <w:r w:rsidR="006A18E0" w:rsidRPr="00C45432">
        <w:tab/>
      </w:r>
      <w:r w:rsidR="003C4248">
        <w:t>j</w:t>
      </w:r>
      <w:r w:rsidR="00A077F0" w:rsidRPr="00C45432">
        <w:t>a</w:t>
      </w:r>
    </w:p>
    <w:p w14:paraId="75468BB3" w14:textId="25B1AAB0" w:rsidR="00A077F0" w:rsidRPr="00C45432" w:rsidRDefault="0008283D" w:rsidP="00A077F0">
      <w:sdt>
        <w:sdtPr>
          <w:id w:val="151017353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6A18E0" w:rsidRPr="00C45432">
        <w:tab/>
      </w:r>
      <w:r w:rsidR="003C4248">
        <w:t>n</w:t>
      </w:r>
      <w:r w:rsidR="00A077F0" w:rsidRPr="00C45432">
        <w:t xml:space="preserve">ee </w:t>
      </w:r>
    </w:p>
    <w:p w14:paraId="0C87AF5A" w14:textId="77777777" w:rsidR="00C45432" w:rsidRPr="00192C56" w:rsidRDefault="00C45432" w:rsidP="00A077F0">
      <w:pPr>
        <w:rPr>
          <w:sz w:val="16"/>
          <w:szCs w:val="16"/>
        </w:rPr>
      </w:pPr>
    </w:p>
    <w:p w14:paraId="7B7BE3D1" w14:textId="63CE4E29" w:rsidR="006A52BC" w:rsidRDefault="00C811BB" w:rsidP="00A077F0">
      <w:pPr>
        <w:rPr>
          <w:b/>
        </w:rPr>
      </w:pPr>
      <w:r>
        <w:rPr>
          <w:b/>
        </w:rPr>
        <w:t xml:space="preserve">ruimte voor aantekeningen: </w:t>
      </w:r>
    </w:p>
    <w:p w14:paraId="3E5913B5" w14:textId="77777777" w:rsidR="00873055" w:rsidRPr="00C811BB" w:rsidRDefault="00873055" w:rsidP="00A077F0">
      <w:pPr>
        <w:rPr>
          <w:b/>
        </w:rPr>
      </w:pPr>
    </w:p>
    <w:p w14:paraId="460AC2BD" w14:textId="205C9905" w:rsidR="00873055" w:rsidRPr="006A18E0" w:rsidRDefault="0008283D" w:rsidP="006A18E0">
      <w:pPr>
        <w:rPr>
          <w:rStyle w:val="StijlTekstvantijdelijkeaanduidingLatijnsArial10ptVet"/>
          <w:rFonts w:eastAsia="Times New Roman"/>
          <w:szCs w:val="22"/>
        </w:rPr>
      </w:pPr>
      <w:sdt>
        <w:sdtPr>
          <w:rPr>
            <w:rStyle w:val="StijlTekstvantijdelijkeaanduidingLatijnsArial10ptVet"/>
            <w:rFonts w:eastAsia="Times New Roman"/>
            <w:b w:val="0"/>
            <w:bCs w:val="0"/>
            <w:szCs w:val="22"/>
          </w:rPr>
          <w:id w:val="598524975"/>
          <w:placeholder>
            <w:docPart w:val="B45BF7E0F28449AB97103400DDE81E68"/>
          </w:placeholder>
          <w:showingPlcHdr/>
        </w:sdtPr>
        <w:sdtEndPr>
          <w:rPr>
            <w:rStyle w:val="StijlTekstvantijdelijkeaanduidingLatijnsArial10ptVet"/>
            <w:b/>
            <w:bCs/>
          </w:rPr>
        </w:sdtEndPr>
        <w:sdtContent>
          <w:bookmarkStart w:id="0" w:name="_GoBack"/>
          <w:r w:rsidR="006A18E0" w:rsidRPr="00BF15B6">
            <w:rPr>
              <w:rFonts w:cs="Arial"/>
              <w:szCs w:val="20"/>
            </w:rPr>
            <w:t>Klik of tik om tekst in te voeren.</w:t>
          </w:r>
          <w:bookmarkEnd w:id="0"/>
        </w:sdtContent>
      </w:sdt>
      <w:r w:rsidR="006A18E0" w:rsidRPr="006A18E0">
        <w:rPr>
          <w:rStyle w:val="StijlTekstvantijdelijkeaanduidingLatijnsArial10ptVet"/>
          <w:rFonts w:eastAsia="Times New Roman"/>
          <w:szCs w:val="22"/>
        </w:rPr>
        <w:t xml:space="preserve"> </w:t>
      </w:r>
    </w:p>
    <w:sectPr w:rsidR="00873055" w:rsidRPr="006A18E0" w:rsidSect="00873055">
      <w:type w:val="continuous"/>
      <w:pgSz w:w="11906" w:h="16838" w:code="9"/>
      <w:pgMar w:top="1276" w:right="1418" w:bottom="1135" w:left="1418" w:header="709" w:footer="1247" w:gutter="0"/>
      <w:cols w:num="2" w:sep="1" w:space="709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73EEC4" w14:textId="77777777" w:rsidR="0012226B" w:rsidRDefault="0012226B" w:rsidP="0068371F">
      <w:r>
        <w:separator/>
      </w:r>
    </w:p>
  </w:endnote>
  <w:endnote w:type="continuationSeparator" w:id="0">
    <w:p w14:paraId="25EF4D1C" w14:textId="77777777" w:rsidR="0012226B" w:rsidRDefault="0012226B" w:rsidP="006837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ECAE55" w14:textId="77777777" w:rsidR="0012226B" w:rsidRDefault="0012226B" w:rsidP="0068371F">
      <w:r>
        <w:separator/>
      </w:r>
    </w:p>
  </w:footnote>
  <w:footnote w:type="continuationSeparator" w:id="0">
    <w:p w14:paraId="5C560846" w14:textId="77777777" w:rsidR="0012226B" w:rsidRDefault="0012226B" w:rsidP="006837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CE86F5" w14:textId="325B25E1" w:rsidR="00794449" w:rsidRDefault="0008283D">
    <w:pPr>
      <w:pStyle w:val="Koptekst"/>
    </w:pPr>
    <w:r>
      <w:rPr>
        <w:noProof/>
      </w:rPr>
      <w:pict w14:anchorId="527D776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5088235" o:spid="_x0000_s2050" type="#_x0000_t136" style="position:absolute;left:0;text-align:left;margin-left:0;margin-top:0;width:526.55pt;height:112.8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VERTROUWELIJ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FDC4C7" w14:textId="23E83881" w:rsidR="00FD009D" w:rsidRPr="00261E79" w:rsidRDefault="00B12FFB" w:rsidP="007E4729">
    <w:pPr>
      <w:ind w:left="1275" w:firstLine="425"/>
      <w:jc w:val="right"/>
    </w:pP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</w:r>
    <w:r w:rsidR="00FD009D" w:rsidRPr="00261E79">
      <w:t xml:space="preserve">- </w:t>
    </w:r>
    <w:r w:rsidR="00FD009D" w:rsidRPr="00261E79">
      <w:fldChar w:fldCharType="begin"/>
    </w:r>
    <w:r w:rsidR="00FD009D" w:rsidRPr="00261E79">
      <w:instrText xml:space="preserve"> PAGE </w:instrText>
    </w:r>
    <w:r w:rsidR="00FD009D" w:rsidRPr="00261E79">
      <w:fldChar w:fldCharType="separate"/>
    </w:r>
    <w:r w:rsidR="002F7636">
      <w:rPr>
        <w:noProof/>
      </w:rPr>
      <w:t>2</w:t>
    </w:r>
    <w:r w:rsidR="00FD009D" w:rsidRPr="00261E79">
      <w:fldChar w:fldCharType="end"/>
    </w:r>
    <w:r w:rsidR="00FD009D" w:rsidRPr="00261E79">
      <w:t xml:space="preserve"> 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88230D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CD46D1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5C6DA5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4626E2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18290D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62041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0244B1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810B2F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A0F216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E20995"/>
    <w:multiLevelType w:val="hybridMultilevel"/>
    <w:tmpl w:val="925EC8C2"/>
    <w:lvl w:ilvl="0" w:tplc="841804E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5F6604"/>
    <w:multiLevelType w:val="multilevel"/>
    <w:tmpl w:val="A966438A"/>
    <w:name w:val="MC_Koppen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%1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%1"/>
      <w:lvlJc w:val="left"/>
      <w:pPr>
        <w:ind w:left="0" w:firstLine="0"/>
      </w:pPr>
      <w:rPr>
        <w:rFonts w:hint="default"/>
        <w:b/>
        <w:i w:val="0"/>
      </w:rPr>
    </w:lvl>
    <w:lvl w:ilvl="3">
      <w:start w:val="1"/>
      <w:numFmt w:val="none"/>
      <w:suff w:val="nothing"/>
      <w:lvlText w:val="%4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%6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%9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0AE82862"/>
    <w:multiLevelType w:val="hybridMultilevel"/>
    <w:tmpl w:val="FD5200FE"/>
    <w:name w:val="LijstNummering22"/>
    <w:lvl w:ilvl="0" w:tplc="04130015">
      <w:start w:val="1"/>
      <w:numFmt w:val="upperLetter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2E73CB"/>
    <w:multiLevelType w:val="hybridMultilevel"/>
    <w:tmpl w:val="448AD730"/>
    <w:name w:val="LijstNummering3"/>
    <w:lvl w:ilvl="0" w:tplc="D77A0580">
      <w:start w:val="1"/>
      <w:numFmt w:val="upperRoman"/>
      <w:lvlText w:val="%1"/>
      <w:lvlJc w:val="left"/>
      <w:pPr>
        <w:ind w:left="1571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2291" w:hanging="360"/>
      </w:pPr>
    </w:lvl>
    <w:lvl w:ilvl="2" w:tplc="0413001B" w:tentative="1">
      <w:start w:val="1"/>
      <w:numFmt w:val="lowerRoman"/>
      <w:lvlText w:val="%3."/>
      <w:lvlJc w:val="right"/>
      <w:pPr>
        <w:ind w:left="3011" w:hanging="180"/>
      </w:pPr>
    </w:lvl>
    <w:lvl w:ilvl="3" w:tplc="0413000F" w:tentative="1">
      <w:start w:val="1"/>
      <w:numFmt w:val="decimal"/>
      <w:lvlText w:val="%4."/>
      <w:lvlJc w:val="left"/>
      <w:pPr>
        <w:ind w:left="3731" w:hanging="360"/>
      </w:pPr>
    </w:lvl>
    <w:lvl w:ilvl="4" w:tplc="04130019" w:tentative="1">
      <w:start w:val="1"/>
      <w:numFmt w:val="lowerLetter"/>
      <w:lvlText w:val="%5."/>
      <w:lvlJc w:val="left"/>
      <w:pPr>
        <w:ind w:left="4451" w:hanging="360"/>
      </w:pPr>
    </w:lvl>
    <w:lvl w:ilvl="5" w:tplc="0413001B" w:tentative="1">
      <w:start w:val="1"/>
      <w:numFmt w:val="lowerRoman"/>
      <w:lvlText w:val="%6."/>
      <w:lvlJc w:val="right"/>
      <w:pPr>
        <w:ind w:left="5171" w:hanging="180"/>
      </w:pPr>
    </w:lvl>
    <w:lvl w:ilvl="6" w:tplc="0413000F" w:tentative="1">
      <w:start w:val="1"/>
      <w:numFmt w:val="decimal"/>
      <w:lvlText w:val="%7."/>
      <w:lvlJc w:val="left"/>
      <w:pPr>
        <w:ind w:left="5891" w:hanging="360"/>
      </w:pPr>
    </w:lvl>
    <w:lvl w:ilvl="7" w:tplc="04130019" w:tentative="1">
      <w:start w:val="1"/>
      <w:numFmt w:val="lowerLetter"/>
      <w:lvlText w:val="%8."/>
      <w:lvlJc w:val="left"/>
      <w:pPr>
        <w:ind w:left="6611" w:hanging="360"/>
      </w:pPr>
    </w:lvl>
    <w:lvl w:ilvl="8" w:tplc="0413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320A56AC"/>
    <w:multiLevelType w:val="multilevel"/>
    <w:tmpl w:val="F7806D4C"/>
    <w:name w:val="Lijst_OpsommingTekens_MC"/>
    <w:lvl w:ilvl="0">
      <w:start w:val="1"/>
      <w:numFmt w:val="bullet"/>
      <w:pStyle w:val="Lijstopsomteken"/>
      <w:lvlText w:val="–"/>
      <w:lvlJc w:val="left"/>
      <w:pPr>
        <w:tabs>
          <w:tab w:val="num" w:pos="227"/>
        </w:tabs>
        <w:ind w:left="227" w:hanging="227"/>
      </w:pPr>
      <w:rPr>
        <w:rFonts w:ascii="Arial" w:hAnsi="Arial" w:hint="default"/>
        <w:color w:val="auto"/>
      </w:rPr>
    </w:lvl>
    <w:lvl w:ilvl="1">
      <w:start w:val="1"/>
      <w:numFmt w:val="bullet"/>
      <w:pStyle w:val="Lijstopsomteken2"/>
      <w:lvlText w:val="–"/>
      <w:lvlJc w:val="left"/>
      <w:pPr>
        <w:tabs>
          <w:tab w:val="num" w:pos="454"/>
        </w:tabs>
        <w:ind w:left="454" w:hanging="227"/>
      </w:pPr>
      <w:rPr>
        <w:rFonts w:ascii="Arial" w:hAnsi="Arial" w:hint="default"/>
        <w:color w:val="auto"/>
      </w:rPr>
    </w:lvl>
    <w:lvl w:ilvl="2">
      <w:start w:val="1"/>
      <w:numFmt w:val="bullet"/>
      <w:pStyle w:val="Lijstopsomteken3"/>
      <w:lvlText w:val="–"/>
      <w:lvlJc w:val="left"/>
      <w:pPr>
        <w:tabs>
          <w:tab w:val="num" w:pos="680"/>
        </w:tabs>
        <w:ind w:left="680" w:hanging="226"/>
      </w:pPr>
      <w:rPr>
        <w:rFonts w:ascii="Arial" w:hAnsi="Arial" w:hint="default"/>
        <w:color w:val="auto"/>
      </w:rPr>
    </w:lvl>
    <w:lvl w:ilvl="3">
      <w:start w:val="1"/>
      <w:numFmt w:val="bullet"/>
      <w:pStyle w:val="Lijstopsomteken4"/>
      <w:lvlText w:val="–"/>
      <w:lvlJc w:val="left"/>
      <w:pPr>
        <w:tabs>
          <w:tab w:val="num" w:pos="907"/>
        </w:tabs>
        <w:ind w:left="907" w:hanging="227"/>
      </w:pPr>
      <w:rPr>
        <w:rFonts w:ascii="Arial" w:hAnsi="Arial" w:hint="default"/>
        <w:color w:val="auto"/>
      </w:rPr>
    </w:lvl>
    <w:lvl w:ilvl="4">
      <w:start w:val="1"/>
      <w:numFmt w:val="bullet"/>
      <w:pStyle w:val="Lijstopsomteken5"/>
      <w:lvlText w:val="–"/>
      <w:lvlJc w:val="left"/>
      <w:pPr>
        <w:tabs>
          <w:tab w:val="num" w:pos="1134"/>
        </w:tabs>
        <w:ind w:left="1134" w:hanging="227"/>
      </w:pPr>
      <w:rPr>
        <w:rFonts w:ascii="Arial" w:hAnsi="Arial" w:hint="default"/>
        <w:color w:val="auto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%9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343873DE"/>
    <w:multiLevelType w:val="multilevel"/>
    <w:tmpl w:val="6CF68904"/>
    <w:name w:val="LijstNummering_MC"/>
    <w:lvl w:ilvl="0">
      <w:start w:val="1"/>
      <w:numFmt w:val="decimal"/>
      <w:pStyle w:val="Lijstnummering"/>
      <w:lvlText w:val="%1"/>
      <w:lvlJc w:val="left"/>
      <w:pPr>
        <w:tabs>
          <w:tab w:val="num" w:pos="227"/>
        </w:tabs>
        <w:ind w:left="227" w:hanging="227"/>
      </w:pPr>
      <w:rPr>
        <w:rFonts w:asciiTheme="minorHAnsi" w:hAnsiTheme="minorHAnsi" w:hint="default"/>
        <w:b w:val="0"/>
        <w:i/>
      </w:rPr>
    </w:lvl>
    <w:lvl w:ilvl="1">
      <w:start w:val="1"/>
      <w:numFmt w:val="lowerLetter"/>
      <w:pStyle w:val="Lijstnummering2"/>
      <w:lvlText w:val="%2"/>
      <w:lvlJc w:val="left"/>
      <w:pPr>
        <w:tabs>
          <w:tab w:val="num" w:pos="454"/>
        </w:tabs>
        <w:ind w:left="454" w:hanging="227"/>
      </w:pPr>
      <w:rPr>
        <w:rFonts w:asciiTheme="minorHAnsi" w:hAnsiTheme="minorHAnsi" w:hint="default"/>
        <w:b w:val="0"/>
        <w:i w:val="0"/>
      </w:rPr>
    </w:lvl>
    <w:lvl w:ilvl="2">
      <w:start w:val="1"/>
      <w:numFmt w:val="decimal"/>
      <w:pStyle w:val="Lijstnummering3"/>
      <w:lvlText w:val="%3"/>
      <w:lvlJc w:val="left"/>
      <w:pPr>
        <w:tabs>
          <w:tab w:val="num" w:pos="680"/>
        </w:tabs>
        <w:ind w:left="680" w:hanging="226"/>
      </w:pPr>
      <w:rPr>
        <w:rFonts w:asciiTheme="minorHAnsi" w:hAnsiTheme="minorHAnsi" w:hint="default"/>
        <w:b w:val="0"/>
        <w:i/>
      </w:rPr>
    </w:lvl>
    <w:lvl w:ilvl="3">
      <w:start w:val="1"/>
      <w:numFmt w:val="lowerLetter"/>
      <w:pStyle w:val="Lijstnummering4"/>
      <w:lvlText w:val="%4"/>
      <w:lvlJc w:val="left"/>
      <w:pPr>
        <w:tabs>
          <w:tab w:val="num" w:pos="907"/>
        </w:tabs>
        <w:ind w:left="907" w:hanging="227"/>
      </w:pPr>
      <w:rPr>
        <w:rFonts w:asciiTheme="minorHAnsi" w:hAnsiTheme="minorHAnsi" w:hint="default"/>
        <w:b w:val="0"/>
        <w:i/>
      </w:rPr>
    </w:lvl>
    <w:lvl w:ilvl="4">
      <w:start w:val="1"/>
      <w:numFmt w:val="decimal"/>
      <w:pStyle w:val="Lijstnummering5"/>
      <w:lvlText w:val="%5"/>
      <w:lvlJc w:val="left"/>
      <w:pPr>
        <w:tabs>
          <w:tab w:val="num" w:pos="1134"/>
        </w:tabs>
        <w:ind w:left="1134" w:hanging="227"/>
      </w:pPr>
      <w:rPr>
        <w:rFonts w:asciiTheme="minorHAnsi" w:hAnsiTheme="minorHAnsi" w:hint="default"/>
        <w:b w:val="0"/>
        <w:i/>
      </w:rPr>
    </w:lvl>
    <w:lvl w:ilvl="5">
      <w:start w:val="1"/>
      <w:numFmt w:val="none"/>
      <w:lvlText w:val="%6"/>
      <w:lvlJc w:val="left"/>
      <w:pPr>
        <w:ind w:left="0" w:firstLine="0"/>
      </w:pPr>
      <w:rPr>
        <w:rFonts w:asciiTheme="minorHAnsi" w:hAnsiTheme="minorHAnsi" w:hint="default"/>
        <w:b w:val="0"/>
        <w:i w:val="0"/>
      </w:rPr>
    </w:lvl>
    <w:lvl w:ilvl="6">
      <w:start w:val="1"/>
      <w:numFmt w:val="none"/>
      <w:lvlText w:val="%7"/>
      <w:lvlJc w:val="left"/>
      <w:pPr>
        <w:ind w:left="0" w:firstLine="0"/>
      </w:pPr>
      <w:rPr>
        <w:rFonts w:asciiTheme="minorHAnsi" w:hAnsiTheme="minorHAnsi" w:hint="default"/>
        <w:b w:val="0"/>
        <w:i w:val="0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40844205"/>
    <w:multiLevelType w:val="hybridMultilevel"/>
    <w:tmpl w:val="46BCFDD8"/>
    <w:name w:val="LijstNummering5"/>
    <w:lvl w:ilvl="0" w:tplc="797AD672">
      <w:start w:val="1"/>
      <w:numFmt w:val="lowerLetter"/>
      <w:lvlText w:val="%1."/>
      <w:lvlJc w:val="left"/>
      <w:pPr>
        <w:ind w:left="1287" w:hanging="360"/>
      </w:pPr>
    </w:lvl>
    <w:lvl w:ilvl="1" w:tplc="04130019">
      <w:start w:val="1"/>
      <w:numFmt w:val="lowerLetter"/>
      <w:lvlText w:val="%2."/>
      <w:lvlJc w:val="left"/>
      <w:pPr>
        <w:ind w:left="2007" w:hanging="360"/>
      </w:pPr>
    </w:lvl>
    <w:lvl w:ilvl="2" w:tplc="0413001B" w:tentative="1">
      <w:start w:val="1"/>
      <w:numFmt w:val="lowerRoman"/>
      <w:lvlText w:val="%3."/>
      <w:lvlJc w:val="right"/>
      <w:pPr>
        <w:ind w:left="2727" w:hanging="180"/>
      </w:pPr>
    </w:lvl>
    <w:lvl w:ilvl="3" w:tplc="0413000F" w:tentative="1">
      <w:start w:val="1"/>
      <w:numFmt w:val="decimal"/>
      <w:lvlText w:val="%4."/>
      <w:lvlJc w:val="left"/>
      <w:pPr>
        <w:ind w:left="3447" w:hanging="360"/>
      </w:pPr>
    </w:lvl>
    <w:lvl w:ilvl="4" w:tplc="04130019" w:tentative="1">
      <w:start w:val="1"/>
      <w:numFmt w:val="lowerLetter"/>
      <w:lvlText w:val="%5."/>
      <w:lvlJc w:val="left"/>
      <w:pPr>
        <w:ind w:left="4167" w:hanging="360"/>
      </w:pPr>
    </w:lvl>
    <w:lvl w:ilvl="5" w:tplc="0413001B" w:tentative="1">
      <w:start w:val="1"/>
      <w:numFmt w:val="lowerRoman"/>
      <w:lvlText w:val="%6."/>
      <w:lvlJc w:val="right"/>
      <w:pPr>
        <w:ind w:left="4887" w:hanging="180"/>
      </w:pPr>
    </w:lvl>
    <w:lvl w:ilvl="6" w:tplc="0413000F" w:tentative="1">
      <w:start w:val="1"/>
      <w:numFmt w:val="decimal"/>
      <w:lvlText w:val="%7."/>
      <w:lvlJc w:val="left"/>
      <w:pPr>
        <w:ind w:left="5607" w:hanging="360"/>
      </w:pPr>
    </w:lvl>
    <w:lvl w:ilvl="7" w:tplc="04130019" w:tentative="1">
      <w:start w:val="1"/>
      <w:numFmt w:val="lowerLetter"/>
      <w:lvlText w:val="%8."/>
      <w:lvlJc w:val="left"/>
      <w:pPr>
        <w:ind w:left="6327" w:hanging="360"/>
      </w:pPr>
    </w:lvl>
    <w:lvl w:ilvl="8" w:tplc="0413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5F0D39D1"/>
    <w:multiLevelType w:val="hybridMultilevel"/>
    <w:tmpl w:val="E83E1CE4"/>
    <w:name w:val="LijstNummering52"/>
    <w:lvl w:ilvl="0" w:tplc="159C4154">
      <w:start w:val="1"/>
      <w:numFmt w:val="upperRoman"/>
      <w:lvlText w:val="%1."/>
      <w:lvlJc w:val="righ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0F0746"/>
    <w:multiLevelType w:val="hybridMultilevel"/>
    <w:tmpl w:val="AF9A1D38"/>
    <w:lvl w:ilvl="0" w:tplc="3504412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CB10C5"/>
    <w:multiLevelType w:val="multilevel"/>
    <w:tmpl w:val="FBF46D84"/>
    <w:name w:val="LijstNummering"/>
    <w:lvl w:ilvl="0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%9"/>
      <w:lvlJc w:val="left"/>
      <w:pPr>
        <w:ind w:left="0" w:firstLine="0"/>
      </w:pPr>
      <w:rPr>
        <w:rFonts w:hint="default"/>
      </w:rPr>
    </w:lvl>
  </w:abstractNum>
  <w:abstractNum w:abstractNumId="19" w15:restartNumberingAfterBreak="0">
    <w:nsid w:val="7BBA63FD"/>
    <w:multiLevelType w:val="multilevel"/>
    <w:tmpl w:val="0CC4F890"/>
    <w:name w:val="MC_KopNummering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%6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%9"/>
      <w:lvlJc w:val="left"/>
      <w:pPr>
        <w:ind w:left="0" w:firstLine="0"/>
      </w:pPr>
      <w:rPr>
        <w:rFonts w:hint="default"/>
      </w:rPr>
    </w:lvl>
  </w:abstractNum>
  <w:abstractNum w:abstractNumId="20" w15:restartNumberingAfterBreak="0">
    <w:nsid w:val="7E03128F"/>
    <w:multiLevelType w:val="multilevel"/>
    <w:tmpl w:val="E90890BC"/>
    <w:name w:val="LijstNummering4"/>
    <w:lvl w:ilvl="0">
      <w:start w:val="1"/>
      <w:numFmt w:val="decimal"/>
      <w:lvlText w:val="%1"/>
      <w:lvlJc w:val="right"/>
      <w:pPr>
        <w:tabs>
          <w:tab w:val="num" w:pos="567"/>
        </w:tabs>
        <w:ind w:left="0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3">
      <w:start w:val="1"/>
      <w:numFmt w:val="upperRoman"/>
      <w:lvlRestart w:val="1"/>
      <w:lvlText w:val="%4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lowerLetter"/>
      <w:lvlRestart w:val="3"/>
      <w:lvlText w:val="%5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5">
      <w:start w:val="1"/>
      <w:numFmt w:val="none"/>
      <w:lvlText w:val="%6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%9"/>
      <w:lvlJc w:val="left"/>
      <w:pPr>
        <w:ind w:left="0" w:firstLine="0"/>
      </w:pPr>
      <w:rPr>
        <w:rFonts w:hint="default"/>
      </w:rPr>
    </w:lvl>
  </w:abstractNum>
  <w:num w:numId="1">
    <w:abstractNumId w:val="13"/>
  </w:num>
  <w:num w:numId="2">
    <w:abstractNumId w:val="7"/>
  </w:num>
  <w:num w:numId="3">
    <w:abstractNumId w:val="18"/>
  </w:num>
  <w:num w:numId="4">
    <w:abstractNumId w:val="3"/>
  </w:num>
  <w:num w:numId="5">
    <w:abstractNumId w:val="2"/>
  </w:num>
  <w:num w:numId="6">
    <w:abstractNumId w:val="1"/>
  </w:num>
  <w:num w:numId="7">
    <w:abstractNumId w:val="6"/>
  </w:num>
  <w:num w:numId="8">
    <w:abstractNumId w:val="5"/>
  </w:num>
  <w:num w:numId="9">
    <w:abstractNumId w:val="4"/>
  </w:num>
  <w:num w:numId="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  <w:num w:numId="13">
    <w:abstractNumId w:val="0"/>
  </w:num>
  <w:num w:numId="14">
    <w:abstractNumId w:val="8"/>
  </w:num>
  <w:num w:numId="15">
    <w:abstractNumId w:val="19"/>
  </w:num>
  <w:num w:numId="16">
    <w:abstractNumId w:val="11"/>
  </w:num>
  <w:num w:numId="17">
    <w:abstractNumId w:val="12"/>
  </w:num>
  <w:num w:numId="18">
    <w:abstractNumId w:val="14"/>
  </w:num>
  <w:num w:numId="1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4"/>
    <w:lvlOverride w:ilvl="0">
      <w:lvl w:ilvl="0">
        <w:start w:val="1"/>
        <w:numFmt w:val="decimal"/>
        <w:pStyle w:val="Lijstnummering"/>
        <w:lvlText w:val="%1"/>
        <w:lvlJc w:val="right"/>
        <w:pPr>
          <w:tabs>
            <w:tab w:val="num" w:pos="567"/>
          </w:tabs>
          <w:ind w:left="0" w:hanging="425"/>
        </w:pPr>
        <w:rPr>
          <w:rFonts w:hint="default"/>
          <w:b/>
          <w:i w:val="0"/>
        </w:rPr>
      </w:lvl>
    </w:lvlOverride>
    <w:lvlOverride w:ilvl="1">
      <w:lvl w:ilvl="1">
        <w:start w:val="1"/>
        <w:numFmt w:val="lowerLetter"/>
        <w:pStyle w:val="Lijstnummering2"/>
        <w:lvlText w:val="%2."/>
        <w:lvlJc w:val="left"/>
        <w:pPr>
          <w:tabs>
            <w:tab w:val="num" w:pos="567"/>
          </w:tabs>
          <w:ind w:left="567" w:hanging="567"/>
        </w:pPr>
        <w:rPr>
          <w:rFonts w:hint="default"/>
        </w:rPr>
      </w:lvl>
    </w:lvlOverride>
    <w:lvlOverride w:ilvl="2">
      <w:lvl w:ilvl="2">
        <w:start w:val="1"/>
        <w:numFmt w:val="lowerLetter"/>
        <w:pStyle w:val="Lijstnummering3"/>
        <w:lvlText w:val="%3."/>
        <w:lvlJc w:val="left"/>
        <w:pPr>
          <w:tabs>
            <w:tab w:val="num" w:pos="1134"/>
          </w:tabs>
          <w:ind w:left="1134" w:hanging="567"/>
        </w:pPr>
        <w:rPr>
          <w:rFonts w:hint="default"/>
        </w:rPr>
      </w:lvl>
    </w:lvlOverride>
    <w:lvlOverride w:ilvl="3">
      <w:lvl w:ilvl="3">
        <w:start w:val="1"/>
        <w:numFmt w:val="upperRoman"/>
        <w:lvlRestart w:val="1"/>
        <w:pStyle w:val="Lijstnummering4"/>
        <w:lvlText w:val="%4."/>
        <w:lvlJc w:val="left"/>
        <w:pPr>
          <w:tabs>
            <w:tab w:val="num" w:pos="567"/>
          </w:tabs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lowerLetter"/>
        <w:lvlRestart w:val="3"/>
        <w:pStyle w:val="Lijstnummering5"/>
        <w:lvlText w:val="%5."/>
        <w:lvlJc w:val="left"/>
        <w:pPr>
          <w:tabs>
            <w:tab w:val="num" w:pos="1134"/>
          </w:tabs>
          <w:ind w:left="1134" w:hanging="567"/>
        </w:pPr>
        <w:rPr>
          <w:rFonts w:hint="default"/>
        </w:rPr>
      </w:lvl>
    </w:lvlOverride>
    <w:lvlOverride w:ilvl="5">
      <w:lvl w:ilvl="5">
        <w:start w:val="1"/>
        <w:numFmt w:val="none"/>
        <w:lvlText w:val="%6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none"/>
        <w:lvlText w:val="%7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none"/>
        <w:lvlText w:val="%8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none"/>
        <w:lvlText w:val="%9"/>
        <w:lvlJc w:val="left"/>
        <w:pPr>
          <w:ind w:left="0" w:firstLine="0"/>
        </w:pPr>
        <w:rPr>
          <w:rFonts w:hint="default"/>
        </w:rPr>
      </w:lvl>
    </w:lvlOverride>
  </w:num>
  <w:num w:numId="21">
    <w:abstractNumId w:val="14"/>
  </w:num>
  <w:num w:numId="22">
    <w:abstractNumId w:val="20"/>
  </w:num>
  <w:num w:numId="2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5"/>
  </w:num>
  <w:num w:numId="26">
    <w:abstractNumId w:val="16"/>
  </w:num>
  <w:num w:numId="27">
    <w:abstractNumId w:val="10"/>
  </w:num>
  <w:num w:numId="28">
    <w:abstractNumId w:val="10"/>
  </w:num>
  <w:num w:numId="29">
    <w:abstractNumId w:val="10"/>
  </w:num>
  <w:num w:numId="30">
    <w:abstractNumId w:val="13"/>
  </w:num>
  <w:num w:numId="31">
    <w:abstractNumId w:val="14"/>
  </w:num>
  <w:num w:numId="32">
    <w:abstractNumId w:val="13"/>
  </w:num>
  <w:num w:numId="33">
    <w:abstractNumId w:val="14"/>
  </w:num>
  <w:num w:numId="34">
    <w:abstractNumId w:val="14"/>
  </w:num>
  <w:num w:numId="35">
    <w:abstractNumId w:val="14"/>
  </w:num>
  <w:num w:numId="36">
    <w:abstractNumId w:val="14"/>
  </w:num>
  <w:num w:numId="37">
    <w:abstractNumId w:val="19"/>
  </w:num>
  <w:num w:numId="38">
    <w:abstractNumId w:val="9"/>
  </w:num>
  <w:num w:numId="3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stylePaneFormatFilter w:val="2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0" w:top3HeadingStyles="1" w:visibleStyles="0" w:alternateStyleNames="0"/>
  <w:documentProtection w:edit="forms" w:enforcement="1" w:cryptProviderType="rsaAES" w:cryptAlgorithmClass="hash" w:cryptAlgorithmType="typeAny" w:cryptAlgorithmSid="14" w:cryptSpinCount="100000" w:hash="zHE5VcdMprneygrLfSMZDBckyI7ShGN7nWT1JGxZxSsDrkwKFDXB2zMjougFio4NzW5yphi5WV0tRw7xLw0ghQ==" w:salt="Ti0O70GHPVgJgTke+9H0Rg=="/>
  <w:defaultTabStop w:val="425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299"/>
    <w:rsid w:val="000006AC"/>
    <w:rsid w:val="00001A0E"/>
    <w:rsid w:val="00001C0F"/>
    <w:rsid w:val="00005DFC"/>
    <w:rsid w:val="00005FD8"/>
    <w:rsid w:val="00010CA8"/>
    <w:rsid w:val="0001123B"/>
    <w:rsid w:val="00012A19"/>
    <w:rsid w:val="00014422"/>
    <w:rsid w:val="00016878"/>
    <w:rsid w:val="00016C15"/>
    <w:rsid w:val="00020185"/>
    <w:rsid w:val="00021D2A"/>
    <w:rsid w:val="00022A82"/>
    <w:rsid w:val="0002452E"/>
    <w:rsid w:val="00026D2C"/>
    <w:rsid w:val="00031185"/>
    <w:rsid w:val="00031696"/>
    <w:rsid w:val="00032CC7"/>
    <w:rsid w:val="000371EE"/>
    <w:rsid w:val="00041F3B"/>
    <w:rsid w:val="000426A7"/>
    <w:rsid w:val="00044223"/>
    <w:rsid w:val="00055B70"/>
    <w:rsid w:val="00056535"/>
    <w:rsid w:val="00056A0D"/>
    <w:rsid w:val="00060A22"/>
    <w:rsid w:val="00061C17"/>
    <w:rsid w:val="00063970"/>
    <w:rsid w:val="00066016"/>
    <w:rsid w:val="0006637B"/>
    <w:rsid w:val="00071FC6"/>
    <w:rsid w:val="00072277"/>
    <w:rsid w:val="000726EE"/>
    <w:rsid w:val="000727FC"/>
    <w:rsid w:val="00073668"/>
    <w:rsid w:val="00073EBE"/>
    <w:rsid w:val="0007736C"/>
    <w:rsid w:val="00077FA2"/>
    <w:rsid w:val="00080C1E"/>
    <w:rsid w:val="0008283D"/>
    <w:rsid w:val="000839BF"/>
    <w:rsid w:val="00083EA7"/>
    <w:rsid w:val="00090B62"/>
    <w:rsid w:val="0009151B"/>
    <w:rsid w:val="00092C40"/>
    <w:rsid w:val="0009316C"/>
    <w:rsid w:val="000932C2"/>
    <w:rsid w:val="00095082"/>
    <w:rsid w:val="00097763"/>
    <w:rsid w:val="000A33E7"/>
    <w:rsid w:val="000A3C35"/>
    <w:rsid w:val="000A456E"/>
    <w:rsid w:val="000A5745"/>
    <w:rsid w:val="000B0723"/>
    <w:rsid w:val="000B3915"/>
    <w:rsid w:val="000C0383"/>
    <w:rsid w:val="000C3B9C"/>
    <w:rsid w:val="000C3C12"/>
    <w:rsid w:val="000C65AE"/>
    <w:rsid w:val="000C65C7"/>
    <w:rsid w:val="000C7B84"/>
    <w:rsid w:val="000D261C"/>
    <w:rsid w:val="000D74BF"/>
    <w:rsid w:val="000E047B"/>
    <w:rsid w:val="000E072C"/>
    <w:rsid w:val="000E2788"/>
    <w:rsid w:val="000E290D"/>
    <w:rsid w:val="000E29D9"/>
    <w:rsid w:val="000E3194"/>
    <w:rsid w:val="000E3510"/>
    <w:rsid w:val="000E4F7A"/>
    <w:rsid w:val="000E559D"/>
    <w:rsid w:val="000E613C"/>
    <w:rsid w:val="000E627A"/>
    <w:rsid w:val="000E6731"/>
    <w:rsid w:val="000E766E"/>
    <w:rsid w:val="000F03D5"/>
    <w:rsid w:val="000F087B"/>
    <w:rsid w:val="000F168C"/>
    <w:rsid w:val="000F1997"/>
    <w:rsid w:val="000F227D"/>
    <w:rsid w:val="000F228B"/>
    <w:rsid w:val="000F2851"/>
    <w:rsid w:val="000F2FB6"/>
    <w:rsid w:val="000F3674"/>
    <w:rsid w:val="000F3799"/>
    <w:rsid w:val="000F3FD3"/>
    <w:rsid w:val="000F5B2C"/>
    <w:rsid w:val="000F5BC8"/>
    <w:rsid w:val="000F615F"/>
    <w:rsid w:val="000F64CD"/>
    <w:rsid w:val="0010179C"/>
    <w:rsid w:val="00101BAF"/>
    <w:rsid w:val="00101CFF"/>
    <w:rsid w:val="00107358"/>
    <w:rsid w:val="00112823"/>
    <w:rsid w:val="00113ECE"/>
    <w:rsid w:val="001148C2"/>
    <w:rsid w:val="00114AA4"/>
    <w:rsid w:val="001150C0"/>
    <w:rsid w:val="00115447"/>
    <w:rsid w:val="001160F1"/>
    <w:rsid w:val="001163FD"/>
    <w:rsid w:val="00116B27"/>
    <w:rsid w:val="00117D02"/>
    <w:rsid w:val="0012084E"/>
    <w:rsid w:val="00121DC8"/>
    <w:rsid w:val="0012226B"/>
    <w:rsid w:val="001223B6"/>
    <w:rsid w:val="00122898"/>
    <w:rsid w:val="0012397B"/>
    <w:rsid w:val="00126FCD"/>
    <w:rsid w:val="00127099"/>
    <w:rsid w:val="00127CB6"/>
    <w:rsid w:val="001308C1"/>
    <w:rsid w:val="00130A0E"/>
    <w:rsid w:val="001346B0"/>
    <w:rsid w:val="00136D06"/>
    <w:rsid w:val="00145BDA"/>
    <w:rsid w:val="00147C66"/>
    <w:rsid w:val="00154AD0"/>
    <w:rsid w:val="00155F73"/>
    <w:rsid w:val="00156D8E"/>
    <w:rsid w:val="00160037"/>
    <w:rsid w:val="00160965"/>
    <w:rsid w:val="00161D18"/>
    <w:rsid w:val="00163AD1"/>
    <w:rsid w:val="00164266"/>
    <w:rsid w:val="00167767"/>
    <w:rsid w:val="00172776"/>
    <w:rsid w:val="00174568"/>
    <w:rsid w:val="001747BC"/>
    <w:rsid w:val="00174D80"/>
    <w:rsid w:val="0017616F"/>
    <w:rsid w:val="00177605"/>
    <w:rsid w:val="00180BDC"/>
    <w:rsid w:val="00181F4D"/>
    <w:rsid w:val="001822CD"/>
    <w:rsid w:val="00186810"/>
    <w:rsid w:val="00191A61"/>
    <w:rsid w:val="00192C56"/>
    <w:rsid w:val="00194C0D"/>
    <w:rsid w:val="001978E0"/>
    <w:rsid w:val="001A352F"/>
    <w:rsid w:val="001A5499"/>
    <w:rsid w:val="001A57BA"/>
    <w:rsid w:val="001A753E"/>
    <w:rsid w:val="001B0336"/>
    <w:rsid w:val="001B06E8"/>
    <w:rsid w:val="001B204C"/>
    <w:rsid w:val="001B26A6"/>
    <w:rsid w:val="001B41CE"/>
    <w:rsid w:val="001B7666"/>
    <w:rsid w:val="001C1934"/>
    <w:rsid w:val="001C3590"/>
    <w:rsid w:val="001C3682"/>
    <w:rsid w:val="001C3D2D"/>
    <w:rsid w:val="001C4DDE"/>
    <w:rsid w:val="001C535E"/>
    <w:rsid w:val="001C5F75"/>
    <w:rsid w:val="001D0AE6"/>
    <w:rsid w:val="001D50B3"/>
    <w:rsid w:val="001D68BF"/>
    <w:rsid w:val="001E0F3A"/>
    <w:rsid w:val="001E2B18"/>
    <w:rsid w:val="001E4D8A"/>
    <w:rsid w:val="001E7EFA"/>
    <w:rsid w:val="001F03B2"/>
    <w:rsid w:val="001F151D"/>
    <w:rsid w:val="001F1FD1"/>
    <w:rsid w:val="001F44E3"/>
    <w:rsid w:val="001F46A5"/>
    <w:rsid w:val="001F624D"/>
    <w:rsid w:val="001F6575"/>
    <w:rsid w:val="00203375"/>
    <w:rsid w:val="002048A9"/>
    <w:rsid w:val="00207FE6"/>
    <w:rsid w:val="00210F36"/>
    <w:rsid w:val="0021118C"/>
    <w:rsid w:val="00215692"/>
    <w:rsid w:val="002166D9"/>
    <w:rsid w:val="00216C07"/>
    <w:rsid w:val="00226851"/>
    <w:rsid w:val="00230F3B"/>
    <w:rsid w:val="00232D88"/>
    <w:rsid w:val="0023375D"/>
    <w:rsid w:val="00233EF8"/>
    <w:rsid w:val="00241FA4"/>
    <w:rsid w:val="00244CCE"/>
    <w:rsid w:val="002467A0"/>
    <w:rsid w:val="00247F6E"/>
    <w:rsid w:val="002508D5"/>
    <w:rsid w:val="0025174A"/>
    <w:rsid w:val="00252473"/>
    <w:rsid w:val="0025279D"/>
    <w:rsid w:val="00253554"/>
    <w:rsid w:val="00253618"/>
    <w:rsid w:val="00256F3F"/>
    <w:rsid w:val="00260A00"/>
    <w:rsid w:val="00260E0B"/>
    <w:rsid w:val="00261E79"/>
    <w:rsid w:val="0026265E"/>
    <w:rsid w:val="00263F56"/>
    <w:rsid w:val="002640A6"/>
    <w:rsid w:val="00270D3E"/>
    <w:rsid w:val="002728F1"/>
    <w:rsid w:val="00274EA4"/>
    <w:rsid w:val="002759F7"/>
    <w:rsid w:val="002775D2"/>
    <w:rsid w:val="00277E56"/>
    <w:rsid w:val="002832DB"/>
    <w:rsid w:val="002839B1"/>
    <w:rsid w:val="0028451C"/>
    <w:rsid w:val="00286669"/>
    <w:rsid w:val="00286905"/>
    <w:rsid w:val="00291320"/>
    <w:rsid w:val="00292345"/>
    <w:rsid w:val="00292434"/>
    <w:rsid w:val="002939FB"/>
    <w:rsid w:val="002A05D2"/>
    <w:rsid w:val="002B07E8"/>
    <w:rsid w:val="002B11A0"/>
    <w:rsid w:val="002B160B"/>
    <w:rsid w:val="002B459F"/>
    <w:rsid w:val="002B6404"/>
    <w:rsid w:val="002B6B43"/>
    <w:rsid w:val="002C0030"/>
    <w:rsid w:val="002C0572"/>
    <w:rsid w:val="002C0DDD"/>
    <w:rsid w:val="002C1A86"/>
    <w:rsid w:val="002C1DDA"/>
    <w:rsid w:val="002C2620"/>
    <w:rsid w:val="002C2A16"/>
    <w:rsid w:val="002C5301"/>
    <w:rsid w:val="002C6742"/>
    <w:rsid w:val="002D1C31"/>
    <w:rsid w:val="002D44E0"/>
    <w:rsid w:val="002D54BD"/>
    <w:rsid w:val="002D6438"/>
    <w:rsid w:val="002D65C8"/>
    <w:rsid w:val="002E25E1"/>
    <w:rsid w:val="002F0698"/>
    <w:rsid w:val="002F4710"/>
    <w:rsid w:val="002F70BC"/>
    <w:rsid w:val="002F70CC"/>
    <w:rsid w:val="002F7636"/>
    <w:rsid w:val="0030200B"/>
    <w:rsid w:val="0030456C"/>
    <w:rsid w:val="0030534C"/>
    <w:rsid w:val="00307403"/>
    <w:rsid w:val="00310158"/>
    <w:rsid w:val="00311397"/>
    <w:rsid w:val="00312085"/>
    <w:rsid w:val="00320744"/>
    <w:rsid w:val="0032224E"/>
    <w:rsid w:val="00322604"/>
    <w:rsid w:val="00324814"/>
    <w:rsid w:val="00340A21"/>
    <w:rsid w:val="00340ED0"/>
    <w:rsid w:val="003417AE"/>
    <w:rsid w:val="003451A9"/>
    <w:rsid w:val="0034521D"/>
    <w:rsid w:val="00347635"/>
    <w:rsid w:val="00351E1B"/>
    <w:rsid w:val="0035291D"/>
    <w:rsid w:val="00355119"/>
    <w:rsid w:val="003566EF"/>
    <w:rsid w:val="00361199"/>
    <w:rsid w:val="00361CBA"/>
    <w:rsid w:val="003656EF"/>
    <w:rsid w:val="003660E2"/>
    <w:rsid w:val="003701AD"/>
    <w:rsid w:val="00370FFA"/>
    <w:rsid w:val="00377C30"/>
    <w:rsid w:val="00380655"/>
    <w:rsid w:val="003813D7"/>
    <w:rsid w:val="00384254"/>
    <w:rsid w:val="00385FFF"/>
    <w:rsid w:val="003907F4"/>
    <w:rsid w:val="00390BB8"/>
    <w:rsid w:val="003955F3"/>
    <w:rsid w:val="00397212"/>
    <w:rsid w:val="003A1BE5"/>
    <w:rsid w:val="003A4DE4"/>
    <w:rsid w:val="003B2B63"/>
    <w:rsid w:val="003B3391"/>
    <w:rsid w:val="003B56A2"/>
    <w:rsid w:val="003B6B9C"/>
    <w:rsid w:val="003C094E"/>
    <w:rsid w:val="003C13D3"/>
    <w:rsid w:val="003C2225"/>
    <w:rsid w:val="003C2EE4"/>
    <w:rsid w:val="003C37FB"/>
    <w:rsid w:val="003C4248"/>
    <w:rsid w:val="003C5844"/>
    <w:rsid w:val="003D16A3"/>
    <w:rsid w:val="003D2B40"/>
    <w:rsid w:val="003D6FD1"/>
    <w:rsid w:val="003E0F9E"/>
    <w:rsid w:val="003E38CB"/>
    <w:rsid w:val="003E4E28"/>
    <w:rsid w:val="003E56D0"/>
    <w:rsid w:val="003F00AC"/>
    <w:rsid w:val="003F25E1"/>
    <w:rsid w:val="003F3749"/>
    <w:rsid w:val="003F5848"/>
    <w:rsid w:val="003F5B1C"/>
    <w:rsid w:val="004003B8"/>
    <w:rsid w:val="00400477"/>
    <w:rsid w:val="00403171"/>
    <w:rsid w:val="004052D0"/>
    <w:rsid w:val="00405460"/>
    <w:rsid w:val="004121BD"/>
    <w:rsid w:val="00412BA3"/>
    <w:rsid w:val="004166BB"/>
    <w:rsid w:val="0042042F"/>
    <w:rsid w:val="00423C20"/>
    <w:rsid w:val="00425536"/>
    <w:rsid w:val="00427608"/>
    <w:rsid w:val="00435114"/>
    <w:rsid w:val="004368EE"/>
    <w:rsid w:val="00444342"/>
    <w:rsid w:val="00446D46"/>
    <w:rsid w:val="00453112"/>
    <w:rsid w:val="00454AE7"/>
    <w:rsid w:val="00456522"/>
    <w:rsid w:val="00456A60"/>
    <w:rsid w:val="00460FE3"/>
    <w:rsid w:val="004621E2"/>
    <w:rsid w:val="00462B57"/>
    <w:rsid w:val="00463434"/>
    <w:rsid w:val="00464E3E"/>
    <w:rsid w:val="00465D94"/>
    <w:rsid w:val="00466F7D"/>
    <w:rsid w:val="004700BF"/>
    <w:rsid w:val="0047092F"/>
    <w:rsid w:val="00472A0C"/>
    <w:rsid w:val="00474BD0"/>
    <w:rsid w:val="00476DD7"/>
    <w:rsid w:val="0048011B"/>
    <w:rsid w:val="00482FAA"/>
    <w:rsid w:val="00486442"/>
    <w:rsid w:val="0049129C"/>
    <w:rsid w:val="004941B9"/>
    <w:rsid w:val="004A0902"/>
    <w:rsid w:val="004A15A0"/>
    <w:rsid w:val="004A1E22"/>
    <w:rsid w:val="004A31BC"/>
    <w:rsid w:val="004A6A3D"/>
    <w:rsid w:val="004B4E76"/>
    <w:rsid w:val="004B586F"/>
    <w:rsid w:val="004B6804"/>
    <w:rsid w:val="004B7997"/>
    <w:rsid w:val="004C030B"/>
    <w:rsid w:val="004C21E0"/>
    <w:rsid w:val="004C3B2A"/>
    <w:rsid w:val="004C4DB3"/>
    <w:rsid w:val="004C7FB3"/>
    <w:rsid w:val="004D19EF"/>
    <w:rsid w:val="004D2F2F"/>
    <w:rsid w:val="004D3010"/>
    <w:rsid w:val="004D3868"/>
    <w:rsid w:val="004D4CB5"/>
    <w:rsid w:val="004D6762"/>
    <w:rsid w:val="004D7643"/>
    <w:rsid w:val="004E2C27"/>
    <w:rsid w:val="004E403B"/>
    <w:rsid w:val="004E4D2B"/>
    <w:rsid w:val="004E5670"/>
    <w:rsid w:val="004F038F"/>
    <w:rsid w:val="004F0396"/>
    <w:rsid w:val="004F0B0C"/>
    <w:rsid w:val="004F1582"/>
    <w:rsid w:val="004F4C6A"/>
    <w:rsid w:val="004F6565"/>
    <w:rsid w:val="004F6680"/>
    <w:rsid w:val="004F6D54"/>
    <w:rsid w:val="0050022A"/>
    <w:rsid w:val="00501546"/>
    <w:rsid w:val="005028A6"/>
    <w:rsid w:val="005042ED"/>
    <w:rsid w:val="0050457A"/>
    <w:rsid w:val="005058A1"/>
    <w:rsid w:val="00506DDD"/>
    <w:rsid w:val="00507BC2"/>
    <w:rsid w:val="005100B6"/>
    <w:rsid w:val="00513EC4"/>
    <w:rsid w:val="005156A6"/>
    <w:rsid w:val="005169B4"/>
    <w:rsid w:val="00516B49"/>
    <w:rsid w:val="0051743F"/>
    <w:rsid w:val="00520383"/>
    <w:rsid w:val="005204DB"/>
    <w:rsid w:val="005275D5"/>
    <w:rsid w:val="00533B1F"/>
    <w:rsid w:val="00534352"/>
    <w:rsid w:val="0053490B"/>
    <w:rsid w:val="00542856"/>
    <w:rsid w:val="00543F81"/>
    <w:rsid w:val="00543FDD"/>
    <w:rsid w:val="00551E42"/>
    <w:rsid w:val="005529A7"/>
    <w:rsid w:val="00552F2D"/>
    <w:rsid w:val="0055409E"/>
    <w:rsid w:val="0055462E"/>
    <w:rsid w:val="00557C32"/>
    <w:rsid w:val="005609A8"/>
    <w:rsid w:val="00561C08"/>
    <w:rsid w:val="00562345"/>
    <w:rsid w:val="00562C72"/>
    <w:rsid w:val="00563872"/>
    <w:rsid w:val="00564F80"/>
    <w:rsid w:val="0056502A"/>
    <w:rsid w:val="0056604F"/>
    <w:rsid w:val="00570738"/>
    <w:rsid w:val="00574D4F"/>
    <w:rsid w:val="00576B64"/>
    <w:rsid w:val="005800E9"/>
    <w:rsid w:val="005809D2"/>
    <w:rsid w:val="00580CE0"/>
    <w:rsid w:val="00591C0F"/>
    <w:rsid w:val="005924C4"/>
    <w:rsid w:val="00594320"/>
    <w:rsid w:val="005966F3"/>
    <w:rsid w:val="00596FA5"/>
    <w:rsid w:val="005A04FD"/>
    <w:rsid w:val="005A1744"/>
    <w:rsid w:val="005A218B"/>
    <w:rsid w:val="005B42F6"/>
    <w:rsid w:val="005B6CD2"/>
    <w:rsid w:val="005C11DC"/>
    <w:rsid w:val="005C2A29"/>
    <w:rsid w:val="005C48CB"/>
    <w:rsid w:val="005C6145"/>
    <w:rsid w:val="005C740D"/>
    <w:rsid w:val="005D1B74"/>
    <w:rsid w:val="005D3E02"/>
    <w:rsid w:val="005D481A"/>
    <w:rsid w:val="005D7782"/>
    <w:rsid w:val="005E077F"/>
    <w:rsid w:val="005E2127"/>
    <w:rsid w:val="005E528B"/>
    <w:rsid w:val="005E5E96"/>
    <w:rsid w:val="005E75C5"/>
    <w:rsid w:val="005E7C09"/>
    <w:rsid w:val="005E7D48"/>
    <w:rsid w:val="005F0B48"/>
    <w:rsid w:val="005F72A1"/>
    <w:rsid w:val="006001FF"/>
    <w:rsid w:val="00601069"/>
    <w:rsid w:val="0060294A"/>
    <w:rsid w:val="00604905"/>
    <w:rsid w:val="00604E1F"/>
    <w:rsid w:val="00607959"/>
    <w:rsid w:val="00610DE0"/>
    <w:rsid w:val="00614A0D"/>
    <w:rsid w:val="00614E9A"/>
    <w:rsid w:val="00621144"/>
    <w:rsid w:val="006226CD"/>
    <w:rsid w:val="0062723E"/>
    <w:rsid w:val="00630E0B"/>
    <w:rsid w:val="00631664"/>
    <w:rsid w:val="006321EC"/>
    <w:rsid w:val="006344A6"/>
    <w:rsid w:val="006410A1"/>
    <w:rsid w:val="0064153A"/>
    <w:rsid w:val="00641CC5"/>
    <w:rsid w:val="00642416"/>
    <w:rsid w:val="006441F4"/>
    <w:rsid w:val="00647E2F"/>
    <w:rsid w:val="00650467"/>
    <w:rsid w:val="00650582"/>
    <w:rsid w:val="00651D0E"/>
    <w:rsid w:val="006523C9"/>
    <w:rsid w:val="006524CD"/>
    <w:rsid w:val="00653D00"/>
    <w:rsid w:val="00656B9C"/>
    <w:rsid w:val="00657FA0"/>
    <w:rsid w:val="00661ED2"/>
    <w:rsid w:val="00663224"/>
    <w:rsid w:val="00665355"/>
    <w:rsid w:val="00666614"/>
    <w:rsid w:val="00666C7E"/>
    <w:rsid w:val="00667126"/>
    <w:rsid w:val="00667FD2"/>
    <w:rsid w:val="00671472"/>
    <w:rsid w:val="00681DAF"/>
    <w:rsid w:val="0068371F"/>
    <w:rsid w:val="00685425"/>
    <w:rsid w:val="006901AD"/>
    <w:rsid w:val="0069111D"/>
    <w:rsid w:val="00692F5F"/>
    <w:rsid w:val="00693B3E"/>
    <w:rsid w:val="00694C10"/>
    <w:rsid w:val="006951C1"/>
    <w:rsid w:val="00697B90"/>
    <w:rsid w:val="006A18E0"/>
    <w:rsid w:val="006A4029"/>
    <w:rsid w:val="006A52BC"/>
    <w:rsid w:val="006A629A"/>
    <w:rsid w:val="006A6CA1"/>
    <w:rsid w:val="006A741E"/>
    <w:rsid w:val="006A76F5"/>
    <w:rsid w:val="006A7DC5"/>
    <w:rsid w:val="006B067E"/>
    <w:rsid w:val="006B46E7"/>
    <w:rsid w:val="006B6BFB"/>
    <w:rsid w:val="006B7B21"/>
    <w:rsid w:val="006C2C9C"/>
    <w:rsid w:val="006C63B8"/>
    <w:rsid w:val="006C7EDA"/>
    <w:rsid w:val="006D03FC"/>
    <w:rsid w:val="006D10E4"/>
    <w:rsid w:val="006D27C5"/>
    <w:rsid w:val="006D2E4B"/>
    <w:rsid w:val="006D3891"/>
    <w:rsid w:val="006D5EEC"/>
    <w:rsid w:val="006D71CF"/>
    <w:rsid w:val="006E27D1"/>
    <w:rsid w:val="006E3C08"/>
    <w:rsid w:val="006E47D4"/>
    <w:rsid w:val="006E4FD6"/>
    <w:rsid w:val="006F0232"/>
    <w:rsid w:val="006F02D9"/>
    <w:rsid w:val="006F307A"/>
    <w:rsid w:val="006F348E"/>
    <w:rsid w:val="006F366B"/>
    <w:rsid w:val="006F3835"/>
    <w:rsid w:val="006F3928"/>
    <w:rsid w:val="006F4FB2"/>
    <w:rsid w:val="00701052"/>
    <w:rsid w:val="007011D9"/>
    <w:rsid w:val="007014DF"/>
    <w:rsid w:val="00703008"/>
    <w:rsid w:val="00704ABA"/>
    <w:rsid w:val="00711979"/>
    <w:rsid w:val="00711FED"/>
    <w:rsid w:val="007141FA"/>
    <w:rsid w:val="00716206"/>
    <w:rsid w:val="00716F7F"/>
    <w:rsid w:val="00720B2E"/>
    <w:rsid w:val="00722F56"/>
    <w:rsid w:val="00723AB6"/>
    <w:rsid w:val="00723E3B"/>
    <w:rsid w:val="00724917"/>
    <w:rsid w:val="007272CD"/>
    <w:rsid w:val="007300C5"/>
    <w:rsid w:val="00730CD1"/>
    <w:rsid w:val="00732284"/>
    <w:rsid w:val="00732EF0"/>
    <w:rsid w:val="0073393D"/>
    <w:rsid w:val="00734F47"/>
    <w:rsid w:val="007361EF"/>
    <w:rsid w:val="0073676B"/>
    <w:rsid w:val="00736970"/>
    <w:rsid w:val="00736A86"/>
    <w:rsid w:val="0073728A"/>
    <w:rsid w:val="007417F4"/>
    <w:rsid w:val="00746145"/>
    <w:rsid w:val="00763898"/>
    <w:rsid w:val="00763E6E"/>
    <w:rsid w:val="00767E3E"/>
    <w:rsid w:val="00770E4D"/>
    <w:rsid w:val="00773A1C"/>
    <w:rsid w:val="00774137"/>
    <w:rsid w:val="007762D9"/>
    <w:rsid w:val="0078087B"/>
    <w:rsid w:val="00780891"/>
    <w:rsid w:val="00780D77"/>
    <w:rsid w:val="007828F0"/>
    <w:rsid w:val="00783BD7"/>
    <w:rsid w:val="007853A3"/>
    <w:rsid w:val="00785C19"/>
    <w:rsid w:val="00787B89"/>
    <w:rsid w:val="007905D8"/>
    <w:rsid w:val="00792762"/>
    <w:rsid w:val="007929CE"/>
    <w:rsid w:val="00794120"/>
    <w:rsid w:val="0079438D"/>
    <w:rsid w:val="00794449"/>
    <w:rsid w:val="0079539B"/>
    <w:rsid w:val="00796F02"/>
    <w:rsid w:val="007A0119"/>
    <w:rsid w:val="007A0562"/>
    <w:rsid w:val="007A0E52"/>
    <w:rsid w:val="007A2A35"/>
    <w:rsid w:val="007A4AC8"/>
    <w:rsid w:val="007A4BB4"/>
    <w:rsid w:val="007A62F4"/>
    <w:rsid w:val="007B1B04"/>
    <w:rsid w:val="007B3DF7"/>
    <w:rsid w:val="007B6720"/>
    <w:rsid w:val="007B77E8"/>
    <w:rsid w:val="007C04C9"/>
    <w:rsid w:val="007C098E"/>
    <w:rsid w:val="007C6728"/>
    <w:rsid w:val="007D0F66"/>
    <w:rsid w:val="007D2941"/>
    <w:rsid w:val="007D2EBB"/>
    <w:rsid w:val="007D31F7"/>
    <w:rsid w:val="007D676B"/>
    <w:rsid w:val="007D7230"/>
    <w:rsid w:val="007D7934"/>
    <w:rsid w:val="007D7C28"/>
    <w:rsid w:val="007E004C"/>
    <w:rsid w:val="007E21E6"/>
    <w:rsid w:val="007E4729"/>
    <w:rsid w:val="007E4C5C"/>
    <w:rsid w:val="007F1717"/>
    <w:rsid w:val="007F199F"/>
    <w:rsid w:val="007F2225"/>
    <w:rsid w:val="007F28D7"/>
    <w:rsid w:val="007F3428"/>
    <w:rsid w:val="007F3CA8"/>
    <w:rsid w:val="007F551F"/>
    <w:rsid w:val="007F6562"/>
    <w:rsid w:val="007F68DF"/>
    <w:rsid w:val="007F77AD"/>
    <w:rsid w:val="00800BB3"/>
    <w:rsid w:val="00802385"/>
    <w:rsid w:val="00802F13"/>
    <w:rsid w:val="0080341E"/>
    <w:rsid w:val="008037F1"/>
    <w:rsid w:val="00806F0C"/>
    <w:rsid w:val="00812C2F"/>
    <w:rsid w:val="0081385F"/>
    <w:rsid w:val="00814B5E"/>
    <w:rsid w:val="008179F0"/>
    <w:rsid w:val="00817D98"/>
    <w:rsid w:val="00820A30"/>
    <w:rsid w:val="008218D2"/>
    <w:rsid w:val="008228B2"/>
    <w:rsid w:val="00822946"/>
    <w:rsid w:val="00824F82"/>
    <w:rsid w:val="00827ED0"/>
    <w:rsid w:val="008327C2"/>
    <w:rsid w:val="00832FAF"/>
    <w:rsid w:val="00833BF2"/>
    <w:rsid w:val="008357B8"/>
    <w:rsid w:val="00836703"/>
    <w:rsid w:val="008417A0"/>
    <w:rsid w:val="00841AF0"/>
    <w:rsid w:val="00842411"/>
    <w:rsid w:val="00845991"/>
    <w:rsid w:val="0085277E"/>
    <w:rsid w:val="00853331"/>
    <w:rsid w:val="008539B8"/>
    <w:rsid w:val="008576C4"/>
    <w:rsid w:val="0085777E"/>
    <w:rsid w:val="00862442"/>
    <w:rsid w:val="00862E8D"/>
    <w:rsid w:val="008638A3"/>
    <w:rsid w:val="00863D32"/>
    <w:rsid w:val="00864242"/>
    <w:rsid w:val="00864278"/>
    <w:rsid w:val="00865710"/>
    <w:rsid w:val="00865E15"/>
    <w:rsid w:val="00866F63"/>
    <w:rsid w:val="00871DB6"/>
    <w:rsid w:val="00873055"/>
    <w:rsid w:val="0087690E"/>
    <w:rsid w:val="00877815"/>
    <w:rsid w:val="00877E9C"/>
    <w:rsid w:val="00880DE8"/>
    <w:rsid w:val="00882435"/>
    <w:rsid w:val="008830A4"/>
    <w:rsid w:val="00883496"/>
    <w:rsid w:val="008871A7"/>
    <w:rsid w:val="00887A95"/>
    <w:rsid w:val="00887B45"/>
    <w:rsid w:val="00890DDC"/>
    <w:rsid w:val="00892F89"/>
    <w:rsid w:val="00894BBA"/>
    <w:rsid w:val="00894F3D"/>
    <w:rsid w:val="00896870"/>
    <w:rsid w:val="00896951"/>
    <w:rsid w:val="008A02A7"/>
    <w:rsid w:val="008A290F"/>
    <w:rsid w:val="008A47C9"/>
    <w:rsid w:val="008A5E8F"/>
    <w:rsid w:val="008A7724"/>
    <w:rsid w:val="008A7ED5"/>
    <w:rsid w:val="008B587D"/>
    <w:rsid w:val="008B5C24"/>
    <w:rsid w:val="008B7C79"/>
    <w:rsid w:val="008C27C0"/>
    <w:rsid w:val="008C5B62"/>
    <w:rsid w:val="008C68E8"/>
    <w:rsid w:val="008D00CE"/>
    <w:rsid w:val="008D149F"/>
    <w:rsid w:val="008D29E4"/>
    <w:rsid w:val="008D71B6"/>
    <w:rsid w:val="008E10F3"/>
    <w:rsid w:val="008E1789"/>
    <w:rsid w:val="008E1C74"/>
    <w:rsid w:val="008E2BD6"/>
    <w:rsid w:val="008E613F"/>
    <w:rsid w:val="008E618C"/>
    <w:rsid w:val="008F18C5"/>
    <w:rsid w:val="008F5930"/>
    <w:rsid w:val="009069DF"/>
    <w:rsid w:val="009078D8"/>
    <w:rsid w:val="00907F27"/>
    <w:rsid w:val="009109D5"/>
    <w:rsid w:val="0091184E"/>
    <w:rsid w:val="00912439"/>
    <w:rsid w:val="00912534"/>
    <w:rsid w:val="00912D67"/>
    <w:rsid w:val="009142F9"/>
    <w:rsid w:val="009148C9"/>
    <w:rsid w:val="0091598E"/>
    <w:rsid w:val="0091627E"/>
    <w:rsid w:val="009165D3"/>
    <w:rsid w:val="00917599"/>
    <w:rsid w:val="009177F5"/>
    <w:rsid w:val="00917FF4"/>
    <w:rsid w:val="00920BBF"/>
    <w:rsid w:val="00921584"/>
    <w:rsid w:val="0092171F"/>
    <w:rsid w:val="009256E1"/>
    <w:rsid w:val="0092668F"/>
    <w:rsid w:val="00931097"/>
    <w:rsid w:val="0093633B"/>
    <w:rsid w:val="00937A37"/>
    <w:rsid w:val="0094487D"/>
    <w:rsid w:val="00945A79"/>
    <w:rsid w:val="009510ED"/>
    <w:rsid w:val="00951E27"/>
    <w:rsid w:val="009531E7"/>
    <w:rsid w:val="0095699B"/>
    <w:rsid w:val="00962175"/>
    <w:rsid w:val="009628A9"/>
    <w:rsid w:val="009653A1"/>
    <w:rsid w:val="00967DA5"/>
    <w:rsid w:val="009705C4"/>
    <w:rsid w:val="00970956"/>
    <w:rsid w:val="00971A5C"/>
    <w:rsid w:val="0097310F"/>
    <w:rsid w:val="00975633"/>
    <w:rsid w:val="009766C6"/>
    <w:rsid w:val="00976CD6"/>
    <w:rsid w:val="00980474"/>
    <w:rsid w:val="00980DFE"/>
    <w:rsid w:val="009842E5"/>
    <w:rsid w:val="00985F4C"/>
    <w:rsid w:val="00986AB1"/>
    <w:rsid w:val="00991988"/>
    <w:rsid w:val="0099468A"/>
    <w:rsid w:val="0099491E"/>
    <w:rsid w:val="00994C21"/>
    <w:rsid w:val="00995799"/>
    <w:rsid w:val="00996C0A"/>
    <w:rsid w:val="009A2768"/>
    <w:rsid w:val="009A7EFD"/>
    <w:rsid w:val="009B1404"/>
    <w:rsid w:val="009B4948"/>
    <w:rsid w:val="009B78E2"/>
    <w:rsid w:val="009B7BA1"/>
    <w:rsid w:val="009C0C05"/>
    <w:rsid w:val="009C0D62"/>
    <w:rsid w:val="009C3128"/>
    <w:rsid w:val="009C3C12"/>
    <w:rsid w:val="009C77D5"/>
    <w:rsid w:val="009D6113"/>
    <w:rsid w:val="009D6DD0"/>
    <w:rsid w:val="009E3BE4"/>
    <w:rsid w:val="009E4A6F"/>
    <w:rsid w:val="009E7891"/>
    <w:rsid w:val="009F0EE0"/>
    <w:rsid w:val="009F4CD9"/>
    <w:rsid w:val="009F599A"/>
    <w:rsid w:val="009F78FB"/>
    <w:rsid w:val="00A0109E"/>
    <w:rsid w:val="00A0345C"/>
    <w:rsid w:val="00A04DC2"/>
    <w:rsid w:val="00A077F0"/>
    <w:rsid w:val="00A07816"/>
    <w:rsid w:val="00A10325"/>
    <w:rsid w:val="00A11A1F"/>
    <w:rsid w:val="00A12099"/>
    <w:rsid w:val="00A14E57"/>
    <w:rsid w:val="00A14F73"/>
    <w:rsid w:val="00A16010"/>
    <w:rsid w:val="00A213C1"/>
    <w:rsid w:val="00A21E57"/>
    <w:rsid w:val="00A22E5A"/>
    <w:rsid w:val="00A231D4"/>
    <w:rsid w:val="00A23E89"/>
    <w:rsid w:val="00A25D06"/>
    <w:rsid w:val="00A26D40"/>
    <w:rsid w:val="00A326DB"/>
    <w:rsid w:val="00A32AAA"/>
    <w:rsid w:val="00A33223"/>
    <w:rsid w:val="00A359C2"/>
    <w:rsid w:val="00A41D89"/>
    <w:rsid w:val="00A422E2"/>
    <w:rsid w:val="00A42F9C"/>
    <w:rsid w:val="00A46D86"/>
    <w:rsid w:val="00A509E8"/>
    <w:rsid w:val="00A50FAD"/>
    <w:rsid w:val="00A53E50"/>
    <w:rsid w:val="00A54F9C"/>
    <w:rsid w:val="00A5782A"/>
    <w:rsid w:val="00A60658"/>
    <w:rsid w:val="00A609BF"/>
    <w:rsid w:val="00A60AC4"/>
    <w:rsid w:val="00A65CBE"/>
    <w:rsid w:val="00A66E07"/>
    <w:rsid w:val="00A7098B"/>
    <w:rsid w:val="00A711A0"/>
    <w:rsid w:val="00A72AAC"/>
    <w:rsid w:val="00A738E7"/>
    <w:rsid w:val="00A741EC"/>
    <w:rsid w:val="00A74834"/>
    <w:rsid w:val="00A74E37"/>
    <w:rsid w:val="00A7722F"/>
    <w:rsid w:val="00A83564"/>
    <w:rsid w:val="00A8377D"/>
    <w:rsid w:val="00A84FF5"/>
    <w:rsid w:val="00A8742C"/>
    <w:rsid w:val="00A8754A"/>
    <w:rsid w:val="00A903D6"/>
    <w:rsid w:val="00A90EC6"/>
    <w:rsid w:val="00A9369C"/>
    <w:rsid w:val="00A970B7"/>
    <w:rsid w:val="00AA026E"/>
    <w:rsid w:val="00AA02E6"/>
    <w:rsid w:val="00AA329F"/>
    <w:rsid w:val="00AA6309"/>
    <w:rsid w:val="00AA75CE"/>
    <w:rsid w:val="00AB501F"/>
    <w:rsid w:val="00AC01F9"/>
    <w:rsid w:val="00AC4128"/>
    <w:rsid w:val="00AC6AD3"/>
    <w:rsid w:val="00AD68D0"/>
    <w:rsid w:val="00AE0D18"/>
    <w:rsid w:val="00AE1883"/>
    <w:rsid w:val="00AE3D10"/>
    <w:rsid w:val="00AE61E3"/>
    <w:rsid w:val="00AF1D3B"/>
    <w:rsid w:val="00AF1F1F"/>
    <w:rsid w:val="00AF3B24"/>
    <w:rsid w:val="00AF431C"/>
    <w:rsid w:val="00B0469A"/>
    <w:rsid w:val="00B07A58"/>
    <w:rsid w:val="00B1291B"/>
    <w:rsid w:val="00B12FFB"/>
    <w:rsid w:val="00B13AD7"/>
    <w:rsid w:val="00B14C52"/>
    <w:rsid w:val="00B14D44"/>
    <w:rsid w:val="00B16890"/>
    <w:rsid w:val="00B2319B"/>
    <w:rsid w:val="00B26C84"/>
    <w:rsid w:val="00B31088"/>
    <w:rsid w:val="00B31ED5"/>
    <w:rsid w:val="00B31F57"/>
    <w:rsid w:val="00B328CC"/>
    <w:rsid w:val="00B37A5D"/>
    <w:rsid w:val="00B4032E"/>
    <w:rsid w:val="00B42204"/>
    <w:rsid w:val="00B42687"/>
    <w:rsid w:val="00B42B86"/>
    <w:rsid w:val="00B43C13"/>
    <w:rsid w:val="00B44133"/>
    <w:rsid w:val="00B44F1D"/>
    <w:rsid w:val="00B45D3C"/>
    <w:rsid w:val="00B4666F"/>
    <w:rsid w:val="00B47324"/>
    <w:rsid w:val="00B47833"/>
    <w:rsid w:val="00B55A83"/>
    <w:rsid w:val="00B65AA6"/>
    <w:rsid w:val="00B668B4"/>
    <w:rsid w:val="00B6745B"/>
    <w:rsid w:val="00B67873"/>
    <w:rsid w:val="00B7093B"/>
    <w:rsid w:val="00B81DA9"/>
    <w:rsid w:val="00B81E11"/>
    <w:rsid w:val="00B839B0"/>
    <w:rsid w:val="00B8413E"/>
    <w:rsid w:val="00B86AD8"/>
    <w:rsid w:val="00B906B0"/>
    <w:rsid w:val="00B91231"/>
    <w:rsid w:val="00B96D75"/>
    <w:rsid w:val="00B9718C"/>
    <w:rsid w:val="00B97574"/>
    <w:rsid w:val="00B97794"/>
    <w:rsid w:val="00BA074B"/>
    <w:rsid w:val="00BA25D1"/>
    <w:rsid w:val="00BA2CDC"/>
    <w:rsid w:val="00BB11FE"/>
    <w:rsid w:val="00BB1C9C"/>
    <w:rsid w:val="00BB5BBB"/>
    <w:rsid w:val="00BB7423"/>
    <w:rsid w:val="00BC0372"/>
    <w:rsid w:val="00BC269F"/>
    <w:rsid w:val="00BC29AF"/>
    <w:rsid w:val="00BC3607"/>
    <w:rsid w:val="00BC3F61"/>
    <w:rsid w:val="00BC4A0F"/>
    <w:rsid w:val="00BC6243"/>
    <w:rsid w:val="00BC7208"/>
    <w:rsid w:val="00BD2115"/>
    <w:rsid w:val="00BD27A8"/>
    <w:rsid w:val="00BD39A8"/>
    <w:rsid w:val="00BD423C"/>
    <w:rsid w:val="00BE09E1"/>
    <w:rsid w:val="00BE19C9"/>
    <w:rsid w:val="00BE1C49"/>
    <w:rsid w:val="00BE611A"/>
    <w:rsid w:val="00BE68AE"/>
    <w:rsid w:val="00BF04AB"/>
    <w:rsid w:val="00BF15B6"/>
    <w:rsid w:val="00BF2854"/>
    <w:rsid w:val="00BF4336"/>
    <w:rsid w:val="00BF4F9E"/>
    <w:rsid w:val="00BF50FD"/>
    <w:rsid w:val="00BF5292"/>
    <w:rsid w:val="00BF66F3"/>
    <w:rsid w:val="00C00BBC"/>
    <w:rsid w:val="00C01E05"/>
    <w:rsid w:val="00C02115"/>
    <w:rsid w:val="00C057EA"/>
    <w:rsid w:val="00C078F2"/>
    <w:rsid w:val="00C07AC1"/>
    <w:rsid w:val="00C119E7"/>
    <w:rsid w:val="00C16D1B"/>
    <w:rsid w:val="00C17ED4"/>
    <w:rsid w:val="00C20AA2"/>
    <w:rsid w:val="00C219A6"/>
    <w:rsid w:val="00C2333E"/>
    <w:rsid w:val="00C23F8D"/>
    <w:rsid w:val="00C25DD7"/>
    <w:rsid w:val="00C262AE"/>
    <w:rsid w:val="00C26426"/>
    <w:rsid w:val="00C26BE5"/>
    <w:rsid w:val="00C31C50"/>
    <w:rsid w:val="00C321E3"/>
    <w:rsid w:val="00C351D6"/>
    <w:rsid w:val="00C3750D"/>
    <w:rsid w:val="00C37A26"/>
    <w:rsid w:val="00C37FBF"/>
    <w:rsid w:val="00C42CDE"/>
    <w:rsid w:val="00C43C13"/>
    <w:rsid w:val="00C45432"/>
    <w:rsid w:val="00C460A5"/>
    <w:rsid w:val="00C47659"/>
    <w:rsid w:val="00C501CB"/>
    <w:rsid w:val="00C61838"/>
    <w:rsid w:val="00C62121"/>
    <w:rsid w:val="00C6502A"/>
    <w:rsid w:val="00C65A57"/>
    <w:rsid w:val="00C6634A"/>
    <w:rsid w:val="00C6722C"/>
    <w:rsid w:val="00C71593"/>
    <w:rsid w:val="00C71A60"/>
    <w:rsid w:val="00C72A4A"/>
    <w:rsid w:val="00C75FAB"/>
    <w:rsid w:val="00C76348"/>
    <w:rsid w:val="00C810DE"/>
    <w:rsid w:val="00C811BB"/>
    <w:rsid w:val="00C83D2E"/>
    <w:rsid w:val="00C92F3B"/>
    <w:rsid w:val="00C93311"/>
    <w:rsid w:val="00C94882"/>
    <w:rsid w:val="00C96FA4"/>
    <w:rsid w:val="00C97213"/>
    <w:rsid w:val="00CA121D"/>
    <w:rsid w:val="00CA5B40"/>
    <w:rsid w:val="00CA76DE"/>
    <w:rsid w:val="00CB14B4"/>
    <w:rsid w:val="00CB186B"/>
    <w:rsid w:val="00CB2ACE"/>
    <w:rsid w:val="00CC2778"/>
    <w:rsid w:val="00CC3279"/>
    <w:rsid w:val="00CC41D1"/>
    <w:rsid w:val="00CC522A"/>
    <w:rsid w:val="00CC5299"/>
    <w:rsid w:val="00CC59F2"/>
    <w:rsid w:val="00CC7384"/>
    <w:rsid w:val="00CD6D41"/>
    <w:rsid w:val="00CD6DA7"/>
    <w:rsid w:val="00CD7175"/>
    <w:rsid w:val="00CE2C2D"/>
    <w:rsid w:val="00CE4D7F"/>
    <w:rsid w:val="00CE5ADB"/>
    <w:rsid w:val="00CE7F26"/>
    <w:rsid w:val="00CF3BA8"/>
    <w:rsid w:val="00CF4682"/>
    <w:rsid w:val="00CF5FE3"/>
    <w:rsid w:val="00CF753F"/>
    <w:rsid w:val="00CF7B4A"/>
    <w:rsid w:val="00D00F60"/>
    <w:rsid w:val="00D01358"/>
    <w:rsid w:val="00D01BC6"/>
    <w:rsid w:val="00D0610E"/>
    <w:rsid w:val="00D0639B"/>
    <w:rsid w:val="00D07719"/>
    <w:rsid w:val="00D11A35"/>
    <w:rsid w:val="00D15F64"/>
    <w:rsid w:val="00D161B5"/>
    <w:rsid w:val="00D17C6A"/>
    <w:rsid w:val="00D17FB9"/>
    <w:rsid w:val="00D22B30"/>
    <w:rsid w:val="00D238DD"/>
    <w:rsid w:val="00D23C12"/>
    <w:rsid w:val="00D255E4"/>
    <w:rsid w:val="00D263BC"/>
    <w:rsid w:val="00D271F7"/>
    <w:rsid w:val="00D308A6"/>
    <w:rsid w:val="00D30940"/>
    <w:rsid w:val="00D317F0"/>
    <w:rsid w:val="00D372A0"/>
    <w:rsid w:val="00D51692"/>
    <w:rsid w:val="00D528F0"/>
    <w:rsid w:val="00D54DC8"/>
    <w:rsid w:val="00D55E9B"/>
    <w:rsid w:val="00D57208"/>
    <w:rsid w:val="00D60817"/>
    <w:rsid w:val="00D61255"/>
    <w:rsid w:val="00D61A6F"/>
    <w:rsid w:val="00D63DD3"/>
    <w:rsid w:val="00D65151"/>
    <w:rsid w:val="00D71271"/>
    <w:rsid w:val="00D74D5A"/>
    <w:rsid w:val="00D75AAE"/>
    <w:rsid w:val="00D83973"/>
    <w:rsid w:val="00D84C45"/>
    <w:rsid w:val="00D865D2"/>
    <w:rsid w:val="00D8664A"/>
    <w:rsid w:val="00D86C33"/>
    <w:rsid w:val="00D9214D"/>
    <w:rsid w:val="00D9502D"/>
    <w:rsid w:val="00D95B9E"/>
    <w:rsid w:val="00DA020B"/>
    <w:rsid w:val="00DA1B43"/>
    <w:rsid w:val="00DA5FBC"/>
    <w:rsid w:val="00DA6AA1"/>
    <w:rsid w:val="00DB1598"/>
    <w:rsid w:val="00DB37C7"/>
    <w:rsid w:val="00DB49DE"/>
    <w:rsid w:val="00DB4F8D"/>
    <w:rsid w:val="00DB554A"/>
    <w:rsid w:val="00DB6BA6"/>
    <w:rsid w:val="00DC1319"/>
    <w:rsid w:val="00DC1CBB"/>
    <w:rsid w:val="00DC1F82"/>
    <w:rsid w:val="00DC2111"/>
    <w:rsid w:val="00DC4EE0"/>
    <w:rsid w:val="00DC6692"/>
    <w:rsid w:val="00DD0C65"/>
    <w:rsid w:val="00DD0F47"/>
    <w:rsid w:val="00DD379C"/>
    <w:rsid w:val="00DD39DA"/>
    <w:rsid w:val="00DD53BF"/>
    <w:rsid w:val="00DD6026"/>
    <w:rsid w:val="00DD66DF"/>
    <w:rsid w:val="00DD697D"/>
    <w:rsid w:val="00DD753B"/>
    <w:rsid w:val="00DE0031"/>
    <w:rsid w:val="00DE201A"/>
    <w:rsid w:val="00DE2DCC"/>
    <w:rsid w:val="00DE44F9"/>
    <w:rsid w:val="00DE5133"/>
    <w:rsid w:val="00DE5608"/>
    <w:rsid w:val="00DF1B04"/>
    <w:rsid w:val="00DF2CBC"/>
    <w:rsid w:val="00DF4D58"/>
    <w:rsid w:val="00DF6CBB"/>
    <w:rsid w:val="00E01E96"/>
    <w:rsid w:val="00E05BDB"/>
    <w:rsid w:val="00E102B2"/>
    <w:rsid w:val="00E116F4"/>
    <w:rsid w:val="00E17B8C"/>
    <w:rsid w:val="00E217C9"/>
    <w:rsid w:val="00E25084"/>
    <w:rsid w:val="00E2640D"/>
    <w:rsid w:val="00E27713"/>
    <w:rsid w:val="00E27E1C"/>
    <w:rsid w:val="00E31F02"/>
    <w:rsid w:val="00E46AEE"/>
    <w:rsid w:val="00E474FC"/>
    <w:rsid w:val="00E50609"/>
    <w:rsid w:val="00E53EC2"/>
    <w:rsid w:val="00E550C9"/>
    <w:rsid w:val="00E61BE1"/>
    <w:rsid w:val="00E647FB"/>
    <w:rsid w:val="00E731C3"/>
    <w:rsid w:val="00E73B3D"/>
    <w:rsid w:val="00E73F03"/>
    <w:rsid w:val="00E75B7E"/>
    <w:rsid w:val="00E75CE3"/>
    <w:rsid w:val="00E765DC"/>
    <w:rsid w:val="00E80A5D"/>
    <w:rsid w:val="00E80D21"/>
    <w:rsid w:val="00E83011"/>
    <w:rsid w:val="00E8471A"/>
    <w:rsid w:val="00E85986"/>
    <w:rsid w:val="00E92AC0"/>
    <w:rsid w:val="00E93146"/>
    <w:rsid w:val="00E94EA2"/>
    <w:rsid w:val="00E95333"/>
    <w:rsid w:val="00E95B35"/>
    <w:rsid w:val="00EA3E69"/>
    <w:rsid w:val="00EA3F98"/>
    <w:rsid w:val="00EA4364"/>
    <w:rsid w:val="00EA6300"/>
    <w:rsid w:val="00EB0CB0"/>
    <w:rsid w:val="00EB3EB1"/>
    <w:rsid w:val="00EB402F"/>
    <w:rsid w:val="00EB4628"/>
    <w:rsid w:val="00EB6FD3"/>
    <w:rsid w:val="00EB74E7"/>
    <w:rsid w:val="00EB7E49"/>
    <w:rsid w:val="00EC399F"/>
    <w:rsid w:val="00EC44C3"/>
    <w:rsid w:val="00EC4945"/>
    <w:rsid w:val="00ED0F91"/>
    <w:rsid w:val="00ED2054"/>
    <w:rsid w:val="00ED24FD"/>
    <w:rsid w:val="00ED2AD4"/>
    <w:rsid w:val="00EE0876"/>
    <w:rsid w:val="00EE0AEE"/>
    <w:rsid w:val="00EE1864"/>
    <w:rsid w:val="00EE3B2B"/>
    <w:rsid w:val="00EE6F73"/>
    <w:rsid w:val="00EE784F"/>
    <w:rsid w:val="00EF2F72"/>
    <w:rsid w:val="00EF4D0B"/>
    <w:rsid w:val="00EF6097"/>
    <w:rsid w:val="00F0151C"/>
    <w:rsid w:val="00F0287F"/>
    <w:rsid w:val="00F05DC7"/>
    <w:rsid w:val="00F1234A"/>
    <w:rsid w:val="00F17401"/>
    <w:rsid w:val="00F17613"/>
    <w:rsid w:val="00F17F76"/>
    <w:rsid w:val="00F2401F"/>
    <w:rsid w:val="00F244D3"/>
    <w:rsid w:val="00F24E17"/>
    <w:rsid w:val="00F3018C"/>
    <w:rsid w:val="00F30303"/>
    <w:rsid w:val="00F3229D"/>
    <w:rsid w:val="00F3340B"/>
    <w:rsid w:val="00F35761"/>
    <w:rsid w:val="00F35768"/>
    <w:rsid w:val="00F37926"/>
    <w:rsid w:val="00F37CD4"/>
    <w:rsid w:val="00F4369E"/>
    <w:rsid w:val="00F459BF"/>
    <w:rsid w:val="00F5164D"/>
    <w:rsid w:val="00F56907"/>
    <w:rsid w:val="00F57465"/>
    <w:rsid w:val="00F633B5"/>
    <w:rsid w:val="00F6490B"/>
    <w:rsid w:val="00F6770B"/>
    <w:rsid w:val="00F73DAA"/>
    <w:rsid w:val="00F76D8F"/>
    <w:rsid w:val="00F80B97"/>
    <w:rsid w:val="00F81EA7"/>
    <w:rsid w:val="00F81F15"/>
    <w:rsid w:val="00F8250A"/>
    <w:rsid w:val="00F82CB0"/>
    <w:rsid w:val="00F83082"/>
    <w:rsid w:val="00F834A7"/>
    <w:rsid w:val="00F85B15"/>
    <w:rsid w:val="00F90949"/>
    <w:rsid w:val="00F9579D"/>
    <w:rsid w:val="00F96854"/>
    <w:rsid w:val="00F96E5D"/>
    <w:rsid w:val="00FA0959"/>
    <w:rsid w:val="00FA7C8E"/>
    <w:rsid w:val="00FA7D44"/>
    <w:rsid w:val="00FB1623"/>
    <w:rsid w:val="00FC09D2"/>
    <w:rsid w:val="00FC203E"/>
    <w:rsid w:val="00FC238B"/>
    <w:rsid w:val="00FC3825"/>
    <w:rsid w:val="00FC4314"/>
    <w:rsid w:val="00FC588D"/>
    <w:rsid w:val="00FC6DDF"/>
    <w:rsid w:val="00FC755F"/>
    <w:rsid w:val="00FD009D"/>
    <w:rsid w:val="00FD051B"/>
    <w:rsid w:val="00FD080C"/>
    <w:rsid w:val="00FD0B85"/>
    <w:rsid w:val="00FE2F02"/>
    <w:rsid w:val="00FE3AB0"/>
    <w:rsid w:val="00FE524C"/>
    <w:rsid w:val="00FE6DD3"/>
    <w:rsid w:val="00FF3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oNotEmbedSmartTags/>
  <w:decimalSymbol w:val=","/>
  <w:listSeparator w:val=";"/>
  <w14:docId w14:val="662C5C9C"/>
  <w15:docId w15:val="{83E627BB-6736-4807-ACAA-A0ACD59DF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="Times New Roman"/>
        <w:sz w:val="21"/>
        <w:szCs w:val="21"/>
        <w:lang w:val="nl-N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uiPriority="10" w:qFormat="1"/>
    <w:lsdException w:name="heading 3" w:uiPriority="11"/>
    <w:lsdException w:name="heading 4" w:semiHidden="1" w:uiPriority="12" w:unhideWhenUsed="1"/>
    <w:lsdException w:name="heading 5" w:semiHidden="1" w:uiPriority="13" w:unhideWhenUsed="1"/>
    <w:lsdException w:name="heading 6" w:semiHidden="1" w:uiPriority="13" w:unhideWhenUsed="1"/>
    <w:lsdException w:name="heading 7" w:semiHidden="1" w:uiPriority="13" w:unhideWhenUsed="1"/>
    <w:lsdException w:name="heading 8" w:semiHidden="1" w:uiPriority="13" w:unhideWhenUsed="1"/>
    <w:lsdException w:name="heading 9" w:semiHidden="1" w:uiPriority="13" w:unhideWhenUsed="1"/>
    <w:lsdException w:name="index 1" w:semiHidden="1" w:unhideWhenUsed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/>
    <w:lsdException w:name="table of figures" w:semiHidden="1" w:uiPriority="14"/>
    <w:lsdException w:name="envelope address" w:semiHidden="1"/>
    <w:lsdException w:name="envelope return" w:semiHidden="1" w:unhideWhenUsed="1"/>
    <w:lsdException w:name="footnote reference" w:semiHidden="1" w:unhideWhenUsed="1"/>
    <w:lsdException w:name="annotation reference" w:semiHidden="1"/>
    <w:lsdException w:name="line number" w:semiHidden="1"/>
    <w:lsdException w:name="page number" w:semiHidden="1" w:uiPriority="0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 w:unhideWhenUsed="1"/>
    <w:lsdException w:name="List" w:semiHidden="1" w:uiPriority="14"/>
    <w:lsdException w:name="List Bullet" w:uiPriority="16" w:unhideWhenUsed="1" w:qFormat="1"/>
    <w:lsdException w:name="List Number" w:uiPriority="14" w:qFormat="1"/>
    <w:lsdException w:name="List 2" w:semiHidden="1" w:uiPriority="14"/>
    <w:lsdException w:name="List 3" w:semiHidden="1" w:uiPriority="14"/>
    <w:lsdException w:name="List 4" w:semiHidden="1" w:uiPriority="14" w:unhideWhenUsed="1"/>
    <w:lsdException w:name="List 5" w:semiHidden="1" w:uiPriority="14"/>
    <w:lsdException w:name="List Bullet 2" w:uiPriority="16" w:unhideWhenUsed="1"/>
    <w:lsdException w:name="List Bullet 3" w:semiHidden="1" w:uiPriority="16" w:unhideWhenUsed="1"/>
    <w:lsdException w:name="List Bullet 4" w:semiHidden="1" w:uiPriority="16" w:unhideWhenUsed="1"/>
    <w:lsdException w:name="List Bullet 5" w:semiHidden="1" w:uiPriority="16" w:unhideWhenUsed="1"/>
    <w:lsdException w:name="List Number 2" w:uiPriority="14" w:unhideWhenUsed="1" w:qFormat="1"/>
    <w:lsdException w:name="List Number 3" w:semiHidden="1" w:uiPriority="14" w:unhideWhenUsed="1" w:qFormat="1"/>
    <w:lsdException w:name="List Number 4" w:semiHidden="1" w:uiPriority="14" w:unhideWhenUsed="1" w:qFormat="1"/>
    <w:lsdException w:name="List Number 5" w:semiHidden="1" w:uiPriority="14" w:unhideWhenUsed="1" w:qFormat="1"/>
    <w:lsdException w:name="Title" w:uiPriority="7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4" w:unhideWhenUsed="1" w:qFormat="1"/>
    <w:lsdException w:name="Body Text Indent" w:semiHidden="1" w:uiPriority="5" w:unhideWhenUsed="1" w:qFormat="1"/>
    <w:lsdException w:name="List Continue" w:uiPriority="17" w:unhideWhenUsed="1" w:qFormat="1"/>
    <w:lsdException w:name="List Continue 2" w:uiPriority="17" w:unhideWhenUsed="1" w:qFormat="1"/>
    <w:lsdException w:name="List Continue 3" w:semiHidden="1" w:uiPriority="17" w:unhideWhenUsed="1"/>
    <w:lsdException w:name="List Continue 4" w:semiHidden="1" w:uiPriority="17" w:unhideWhenUsed="1"/>
    <w:lsdException w:name="List Continue 5" w:semiHidden="1" w:uiPriority="17" w:unhideWhenUsed="1"/>
    <w:lsdException w:name="Message Header" w:semiHidden="1"/>
    <w:lsdException w:name="Subtitle" w:semiHidden="1" w:uiPriority="8"/>
    <w:lsdException w:name="Salutation" w:semiHidden="1"/>
    <w:lsdException w:name="Date" w:semiHidden="1"/>
    <w:lsdException w:name="Body Text First Indent" w:semiHidden="1" w:uiPriority="6" w:unhideWhenUsed="1" w:qFormat="1"/>
    <w:lsdException w:name="Body Text First Indent 2" w:semiHidden="1" w:uiPriority="6" w:unhideWhenUsed="1"/>
    <w:lsdException w:name="Note Heading" w:semiHidden="1"/>
    <w:lsdException w:name="Body Text 2" w:semiHidden="1" w:uiPriority="4" w:unhideWhenUsed="1"/>
    <w:lsdException w:name="Body Text 3" w:semiHidden="1" w:uiPriority="4" w:unhideWhenUsed="1"/>
    <w:lsdException w:name="Body Text Indent 2" w:semiHidden="1" w:uiPriority="5" w:unhideWhenUsed="1"/>
    <w:lsdException w:name="Body Text Indent 3" w:semiHidden="1" w:uiPriority="5" w:unhideWhenUsed="1"/>
    <w:lsdException w:name="Block Text" w:semiHidden="1" w:uiPriority="2" w:unhideWhenUsed="1" w:qFormat="1"/>
    <w:lsdException w:name="Hyperlink" w:semiHidden="1" w:unhideWhenUsed="1"/>
    <w:lsdException w:name="FollowedHyperlink" w:semiHidden="1"/>
    <w:lsdException w:name="Strong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uiPriority w:val="1"/>
    <w:qFormat/>
    <w:rsid w:val="00F5164D"/>
  </w:style>
  <w:style w:type="paragraph" w:styleId="Kop1">
    <w:name w:val="heading 1"/>
    <w:aliases w:val="Hfd"/>
    <w:next w:val="Standaard"/>
    <w:link w:val="Kop1Char"/>
    <w:uiPriority w:val="9"/>
    <w:qFormat/>
    <w:rsid w:val="00B328CC"/>
    <w:pPr>
      <w:keepNext/>
      <w:keepLines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Kop2">
    <w:name w:val="heading 2"/>
    <w:aliases w:val="Sub"/>
    <w:basedOn w:val="Kop1"/>
    <w:next w:val="Standaard"/>
    <w:link w:val="Kop2Char"/>
    <w:uiPriority w:val="10"/>
    <w:qFormat/>
    <w:rsid w:val="004D19EF"/>
    <w:pPr>
      <w:keepLines w:val="0"/>
      <w:numPr>
        <w:ilvl w:val="1"/>
      </w:numPr>
      <w:tabs>
        <w:tab w:val="left" w:pos="425"/>
      </w:tabs>
      <w:outlineLvl w:val="1"/>
    </w:pPr>
    <w:rPr>
      <w:b w:val="0"/>
      <w:i/>
    </w:rPr>
  </w:style>
  <w:style w:type="paragraph" w:styleId="Kop3">
    <w:name w:val="heading 3"/>
    <w:basedOn w:val="Kop2"/>
    <w:next w:val="Standaard"/>
    <w:link w:val="Kop3Char"/>
    <w:uiPriority w:val="11"/>
    <w:semiHidden/>
    <w:rsid w:val="004D19EF"/>
    <w:pPr>
      <w:numPr>
        <w:ilvl w:val="2"/>
      </w:numPr>
      <w:outlineLvl w:val="2"/>
    </w:pPr>
    <w:rPr>
      <w:b/>
      <w:i w:val="0"/>
    </w:rPr>
  </w:style>
  <w:style w:type="paragraph" w:styleId="Kop4">
    <w:name w:val="heading 4"/>
    <w:aliases w:val="TKop"/>
    <w:basedOn w:val="Kop3"/>
    <w:next w:val="Standaard"/>
    <w:link w:val="Kop4Char"/>
    <w:uiPriority w:val="12"/>
    <w:semiHidden/>
    <w:rsid w:val="004D19EF"/>
    <w:pPr>
      <w:numPr>
        <w:ilvl w:val="3"/>
      </w:numPr>
      <w:outlineLvl w:val="3"/>
    </w:pPr>
    <w:rPr>
      <w:b w:val="0"/>
      <w:i/>
    </w:rPr>
  </w:style>
  <w:style w:type="paragraph" w:styleId="Kop5">
    <w:name w:val="heading 5"/>
    <w:basedOn w:val="Kop4"/>
    <w:next w:val="Plattetekst"/>
    <w:link w:val="Kop5Char"/>
    <w:uiPriority w:val="13"/>
    <w:semiHidden/>
    <w:rsid w:val="004D19EF"/>
    <w:pPr>
      <w:numPr>
        <w:ilvl w:val="4"/>
      </w:numPr>
      <w:outlineLvl w:val="4"/>
    </w:pPr>
  </w:style>
  <w:style w:type="paragraph" w:styleId="Kop6">
    <w:name w:val="heading 6"/>
    <w:basedOn w:val="Kop5"/>
    <w:next w:val="Plattetekst"/>
    <w:link w:val="Kop6Char"/>
    <w:uiPriority w:val="13"/>
    <w:semiHidden/>
    <w:rsid w:val="004D19EF"/>
    <w:pPr>
      <w:numPr>
        <w:ilvl w:val="5"/>
      </w:numPr>
      <w:outlineLvl w:val="5"/>
    </w:pPr>
  </w:style>
  <w:style w:type="paragraph" w:styleId="Kop7">
    <w:name w:val="heading 7"/>
    <w:basedOn w:val="Kop6"/>
    <w:next w:val="Plattetekst"/>
    <w:link w:val="Kop7Char"/>
    <w:uiPriority w:val="13"/>
    <w:semiHidden/>
    <w:rsid w:val="004D19EF"/>
    <w:pPr>
      <w:numPr>
        <w:ilvl w:val="6"/>
      </w:numPr>
      <w:outlineLvl w:val="6"/>
    </w:pPr>
  </w:style>
  <w:style w:type="paragraph" w:styleId="Kop8">
    <w:name w:val="heading 8"/>
    <w:basedOn w:val="Kop7"/>
    <w:next w:val="Plattetekst"/>
    <w:link w:val="Kop8Char"/>
    <w:uiPriority w:val="13"/>
    <w:semiHidden/>
    <w:rsid w:val="004D19EF"/>
    <w:pPr>
      <w:numPr>
        <w:ilvl w:val="7"/>
      </w:numPr>
      <w:outlineLvl w:val="7"/>
    </w:pPr>
  </w:style>
  <w:style w:type="paragraph" w:styleId="Kop9">
    <w:name w:val="heading 9"/>
    <w:basedOn w:val="Kop8"/>
    <w:next w:val="Plattetekst"/>
    <w:link w:val="Kop9Char"/>
    <w:uiPriority w:val="13"/>
    <w:semiHidden/>
    <w:rsid w:val="004D19EF"/>
    <w:pPr>
      <w:numPr>
        <w:ilvl w:val="8"/>
      </w:numPr>
      <w:outlineLvl w:val="8"/>
    </w:p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Plattetekst">
    <w:name w:val="Body Text"/>
    <w:basedOn w:val="Standaard"/>
    <w:link w:val="PlattetekstChar"/>
    <w:uiPriority w:val="4"/>
    <w:semiHidden/>
    <w:qFormat/>
    <w:rsid w:val="004D19EF"/>
  </w:style>
  <w:style w:type="character" w:customStyle="1" w:styleId="PlattetekstChar">
    <w:name w:val="Platte tekst Char"/>
    <w:basedOn w:val="Standaardalinea-lettertype"/>
    <w:link w:val="Plattetekst"/>
    <w:uiPriority w:val="4"/>
    <w:semiHidden/>
    <w:rsid w:val="004D19EF"/>
  </w:style>
  <w:style w:type="paragraph" w:styleId="Lijstopsomteken">
    <w:name w:val="List Bullet"/>
    <w:aliases w:val="- niv 1"/>
    <w:basedOn w:val="Standaard"/>
    <w:uiPriority w:val="16"/>
    <w:semiHidden/>
    <w:qFormat/>
    <w:rsid w:val="004D19EF"/>
    <w:pPr>
      <w:numPr>
        <w:numId w:val="1"/>
      </w:numPr>
    </w:pPr>
  </w:style>
  <w:style w:type="paragraph" w:styleId="Lijstopsomteken2">
    <w:name w:val="List Bullet 2"/>
    <w:aliases w:val="- niv 2"/>
    <w:basedOn w:val="Lijstopsomteken"/>
    <w:uiPriority w:val="16"/>
    <w:semiHidden/>
    <w:rsid w:val="004D19EF"/>
    <w:pPr>
      <w:numPr>
        <w:ilvl w:val="1"/>
      </w:numPr>
    </w:pPr>
  </w:style>
  <w:style w:type="paragraph" w:styleId="Lijstnummering">
    <w:name w:val="List Number"/>
    <w:aliases w:val="nr niv 1"/>
    <w:basedOn w:val="Standaard"/>
    <w:uiPriority w:val="14"/>
    <w:semiHidden/>
    <w:qFormat/>
    <w:rsid w:val="004D19EF"/>
    <w:pPr>
      <w:numPr>
        <w:numId w:val="18"/>
      </w:numPr>
    </w:pPr>
    <w:rPr>
      <w:i/>
    </w:rPr>
  </w:style>
  <w:style w:type="paragraph" w:styleId="Lijstnummering2">
    <w:name w:val="List Number 2"/>
    <w:aliases w:val="nr niv 2"/>
    <w:basedOn w:val="Lijstnummering"/>
    <w:uiPriority w:val="14"/>
    <w:semiHidden/>
    <w:qFormat/>
    <w:rsid w:val="004D19EF"/>
    <w:pPr>
      <w:numPr>
        <w:ilvl w:val="1"/>
      </w:numPr>
    </w:pPr>
    <w:rPr>
      <w:i w:val="0"/>
    </w:rPr>
  </w:style>
  <w:style w:type="paragraph" w:styleId="Lijstnummering3">
    <w:name w:val="List Number 3"/>
    <w:basedOn w:val="Lijstnummering2"/>
    <w:uiPriority w:val="14"/>
    <w:semiHidden/>
    <w:qFormat/>
    <w:rsid w:val="004D19EF"/>
    <w:pPr>
      <w:numPr>
        <w:ilvl w:val="2"/>
      </w:numPr>
    </w:pPr>
  </w:style>
  <w:style w:type="paragraph" w:styleId="Lijstnummering4">
    <w:name w:val="List Number 4"/>
    <w:basedOn w:val="Lijstnummering3"/>
    <w:uiPriority w:val="14"/>
    <w:semiHidden/>
    <w:qFormat/>
    <w:rsid w:val="004D19EF"/>
    <w:pPr>
      <w:numPr>
        <w:ilvl w:val="3"/>
      </w:numPr>
      <w:contextualSpacing/>
    </w:pPr>
  </w:style>
  <w:style w:type="paragraph" w:styleId="Lijstopsomteken3">
    <w:name w:val="List Bullet 3"/>
    <w:basedOn w:val="Lijstopsomteken2"/>
    <w:uiPriority w:val="16"/>
    <w:semiHidden/>
    <w:rsid w:val="004D19EF"/>
    <w:pPr>
      <w:numPr>
        <w:ilvl w:val="2"/>
      </w:numPr>
      <w:contextualSpacing/>
    </w:pPr>
  </w:style>
  <w:style w:type="paragraph" w:styleId="Lijstopsomteken4">
    <w:name w:val="List Bullet 4"/>
    <w:basedOn w:val="Lijstopsomteken3"/>
    <w:uiPriority w:val="16"/>
    <w:semiHidden/>
    <w:rsid w:val="004D19EF"/>
    <w:pPr>
      <w:numPr>
        <w:ilvl w:val="3"/>
      </w:numPr>
    </w:pPr>
  </w:style>
  <w:style w:type="paragraph" w:styleId="Lijstopsomteken5">
    <w:name w:val="List Bullet 5"/>
    <w:basedOn w:val="Lijstopsomteken4"/>
    <w:uiPriority w:val="16"/>
    <w:semiHidden/>
    <w:rsid w:val="004D19EF"/>
    <w:pPr>
      <w:numPr>
        <w:ilvl w:val="4"/>
      </w:numPr>
    </w:pPr>
  </w:style>
  <w:style w:type="paragraph" w:styleId="Lijstvoortzetting">
    <w:name w:val="List Continue"/>
    <w:aliases w:val="lijst niv 1"/>
    <w:basedOn w:val="Standaard"/>
    <w:uiPriority w:val="17"/>
    <w:semiHidden/>
    <w:qFormat/>
    <w:rsid w:val="004D19EF"/>
    <w:pPr>
      <w:ind w:left="227"/>
      <w:contextualSpacing/>
    </w:pPr>
  </w:style>
  <w:style w:type="paragraph" w:styleId="Lijstvoortzetting2">
    <w:name w:val="List Continue 2"/>
    <w:aliases w:val="lijst niv 2"/>
    <w:basedOn w:val="Standaard"/>
    <w:uiPriority w:val="17"/>
    <w:semiHidden/>
    <w:qFormat/>
    <w:rsid w:val="004D19EF"/>
    <w:pPr>
      <w:ind w:left="454"/>
      <w:contextualSpacing/>
    </w:pPr>
  </w:style>
  <w:style w:type="character" w:customStyle="1" w:styleId="Kop1Char">
    <w:name w:val="Kop 1 Char"/>
    <w:aliases w:val="Hfd Char"/>
    <w:basedOn w:val="Standaardalinea-lettertype"/>
    <w:link w:val="Kop1"/>
    <w:uiPriority w:val="9"/>
    <w:rsid w:val="00B328CC"/>
    <w:rPr>
      <w:rFonts w:asciiTheme="majorHAnsi" w:eastAsiaTheme="majorEastAsia" w:hAnsiTheme="majorHAnsi" w:cstheme="majorBidi"/>
      <w:b/>
      <w:bCs/>
      <w:szCs w:val="28"/>
    </w:rPr>
  </w:style>
  <w:style w:type="character" w:customStyle="1" w:styleId="Kop2Char">
    <w:name w:val="Kop 2 Char"/>
    <w:aliases w:val="Sub Char"/>
    <w:basedOn w:val="Standaardalinea-lettertype"/>
    <w:link w:val="Kop2"/>
    <w:uiPriority w:val="10"/>
    <w:rsid w:val="004D19EF"/>
    <w:rPr>
      <w:rFonts w:asciiTheme="majorHAnsi" w:eastAsiaTheme="majorEastAsia" w:hAnsiTheme="majorHAnsi" w:cstheme="majorBidi"/>
      <w:bCs/>
      <w:i/>
      <w:szCs w:val="28"/>
    </w:rPr>
  </w:style>
  <w:style w:type="character" w:customStyle="1" w:styleId="Kop3Char">
    <w:name w:val="Kop 3 Char"/>
    <w:basedOn w:val="Standaardalinea-lettertype"/>
    <w:link w:val="Kop3"/>
    <w:uiPriority w:val="11"/>
    <w:semiHidden/>
    <w:rsid w:val="00C71A60"/>
    <w:rPr>
      <w:rFonts w:asciiTheme="majorHAnsi" w:eastAsiaTheme="majorEastAsia" w:hAnsiTheme="majorHAnsi" w:cstheme="majorBidi"/>
      <w:b/>
      <w:bCs/>
      <w:szCs w:val="28"/>
    </w:rPr>
  </w:style>
  <w:style w:type="character" w:customStyle="1" w:styleId="Kop4Char">
    <w:name w:val="Kop 4 Char"/>
    <w:aliases w:val="TKop Char"/>
    <w:basedOn w:val="Standaardalinea-lettertype"/>
    <w:link w:val="Kop4"/>
    <w:uiPriority w:val="12"/>
    <w:semiHidden/>
    <w:rsid w:val="00C71A60"/>
    <w:rPr>
      <w:rFonts w:asciiTheme="majorHAnsi" w:eastAsiaTheme="majorEastAsia" w:hAnsiTheme="majorHAnsi" w:cstheme="majorBidi"/>
      <w:bCs/>
      <w:i/>
      <w:szCs w:val="28"/>
    </w:rPr>
  </w:style>
  <w:style w:type="character" w:customStyle="1" w:styleId="Kop5Char">
    <w:name w:val="Kop 5 Char"/>
    <w:basedOn w:val="Standaardalinea-lettertype"/>
    <w:link w:val="Kop5"/>
    <w:uiPriority w:val="13"/>
    <w:semiHidden/>
    <w:rsid w:val="00C71A60"/>
    <w:rPr>
      <w:rFonts w:asciiTheme="majorHAnsi" w:eastAsiaTheme="majorEastAsia" w:hAnsiTheme="majorHAnsi" w:cstheme="majorBidi"/>
      <w:bCs/>
      <w:i/>
      <w:szCs w:val="28"/>
    </w:rPr>
  </w:style>
  <w:style w:type="character" w:customStyle="1" w:styleId="Kop6Char">
    <w:name w:val="Kop 6 Char"/>
    <w:basedOn w:val="Standaardalinea-lettertype"/>
    <w:link w:val="Kop6"/>
    <w:uiPriority w:val="13"/>
    <w:semiHidden/>
    <w:rsid w:val="00C71A60"/>
    <w:rPr>
      <w:rFonts w:asciiTheme="majorHAnsi" w:eastAsiaTheme="majorEastAsia" w:hAnsiTheme="majorHAnsi" w:cstheme="majorBidi"/>
      <w:bCs/>
      <w:i/>
      <w:szCs w:val="28"/>
    </w:rPr>
  </w:style>
  <w:style w:type="character" w:customStyle="1" w:styleId="Kop7Char">
    <w:name w:val="Kop 7 Char"/>
    <w:basedOn w:val="Standaardalinea-lettertype"/>
    <w:link w:val="Kop7"/>
    <w:uiPriority w:val="13"/>
    <w:semiHidden/>
    <w:rsid w:val="00C71A60"/>
    <w:rPr>
      <w:rFonts w:asciiTheme="majorHAnsi" w:eastAsiaTheme="majorEastAsia" w:hAnsiTheme="majorHAnsi" w:cstheme="majorBidi"/>
      <w:bCs/>
      <w:i/>
      <w:szCs w:val="28"/>
    </w:rPr>
  </w:style>
  <w:style w:type="character" w:customStyle="1" w:styleId="Kop8Char">
    <w:name w:val="Kop 8 Char"/>
    <w:basedOn w:val="Standaardalinea-lettertype"/>
    <w:link w:val="Kop8"/>
    <w:uiPriority w:val="13"/>
    <w:semiHidden/>
    <w:rsid w:val="00C71A60"/>
    <w:rPr>
      <w:rFonts w:asciiTheme="majorHAnsi" w:eastAsiaTheme="majorEastAsia" w:hAnsiTheme="majorHAnsi" w:cstheme="majorBidi"/>
      <w:bCs/>
      <w:i/>
      <w:szCs w:val="28"/>
    </w:rPr>
  </w:style>
  <w:style w:type="character" w:customStyle="1" w:styleId="Kop9Char">
    <w:name w:val="Kop 9 Char"/>
    <w:basedOn w:val="Standaardalinea-lettertype"/>
    <w:link w:val="Kop9"/>
    <w:uiPriority w:val="13"/>
    <w:semiHidden/>
    <w:rsid w:val="00C71A60"/>
    <w:rPr>
      <w:rFonts w:asciiTheme="majorHAnsi" w:eastAsiaTheme="majorEastAsia" w:hAnsiTheme="majorHAnsi" w:cstheme="majorBidi"/>
      <w:bCs/>
      <w:i/>
      <w:szCs w:val="28"/>
    </w:rPr>
  </w:style>
  <w:style w:type="character" w:styleId="Zwaar">
    <w:name w:val="Strong"/>
    <w:basedOn w:val="Standaardalinea-lettertype"/>
    <w:uiPriority w:val="22"/>
    <w:qFormat/>
    <w:rsid w:val="004D19EF"/>
    <w:rPr>
      <w:b/>
      <w:bCs/>
    </w:rPr>
  </w:style>
  <w:style w:type="character" w:styleId="Nadruk">
    <w:name w:val="Emphasis"/>
    <w:basedOn w:val="Standaardalinea-lettertype"/>
    <w:uiPriority w:val="20"/>
    <w:qFormat/>
    <w:rsid w:val="004D19EF"/>
    <w:rPr>
      <w:i/>
      <w:iCs/>
    </w:rPr>
  </w:style>
  <w:style w:type="paragraph" w:styleId="Citaat">
    <w:name w:val="Quote"/>
    <w:basedOn w:val="Plattetekst"/>
    <w:next w:val="Standaard"/>
    <w:link w:val="CitaatChar"/>
    <w:uiPriority w:val="29"/>
    <w:semiHidden/>
    <w:rsid w:val="004D19EF"/>
    <w:rPr>
      <w:i/>
      <w:iCs/>
      <w:color w:val="767171" w:themeColor="background2" w:themeShade="80"/>
    </w:rPr>
  </w:style>
  <w:style w:type="character" w:customStyle="1" w:styleId="CitaatChar">
    <w:name w:val="Citaat Char"/>
    <w:basedOn w:val="Standaardalinea-lettertype"/>
    <w:link w:val="Citaat"/>
    <w:uiPriority w:val="29"/>
    <w:semiHidden/>
    <w:rsid w:val="004D19EF"/>
    <w:rPr>
      <w:i/>
      <w:iCs/>
      <w:color w:val="767171" w:themeColor="background2" w:themeShade="80"/>
    </w:rPr>
  </w:style>
  <w:style w:type="paragraph" w:styleId="Inhopg2">
    <w:name w:val="toc 2"/>
    <w:basedOn w:val="Inhopg1"/>
    <w:next w:val="Standaard"/>
    <w:uiPriority w:val="39"/>
    <w:semiHidden/>
    <w:rsid w:val="004D19EF"/>
    <w:pPr>
      <w:ind w:firstLine="0"/>
      <w:contextualSpacing/>
    </w:pPr>
    <w:rPr>
      <w:i/>
    </w:rPr>
  </w:style>
  <w:style w:type="paragraph" w:styleId="Inhopg1">
    <w:name w:val="toc 1"/>
    <w:next w:val="Standaard"/>
    <w:uiPriority w:val="39"/>
    <w:semiHidden/>
    <w:rsid w:val="004D19EF"/>
    <w:pPr>
      <w:tabs>
        <w:tab w:val="left" w:pos="425"/>
        <w:tab w:val="right" w:pos="8789"/>
      </w:tabs>
      <w:ind w:left="425" w:hanging="425"/>
    </w:pPr>
    <w:rPr>
      <w:noProof/>
    </w:rPr>
  </w:style>
  <w:style w:type="paragraph" w:styleId="Inhopg3">
    <w:name w:val="toc 3"/>
    <w:basedOn w:val="Inhopg2"/>
    <w:next w:val="Standaard"/>
    <w:uiPriority w:val="39"/>
    <w:semiHidden/>
    <w:rsid w:val="004D19EF"/>
  </w:style>
  <w:style w:type="character" w:styleId="Hyperlink">
    <w:name w:val="Hyperlink"/>
    <w:basedOn w:val="Standaardalinea-lettertype"/>
    <w:uiPriority w:val="99"/>
    <w:rsid w:val="004D19EF"/>
    <w:rPr>
      <w:color w:val="0563C1" w:themeColor="hyperlink"/>
      <w:u w:val="single"/>
    </w:rPr>
  </w:style>
  <w:style w:type="paragraph" w:styleId="Kopvaninhoudsopgave">
    <w:name w:val="TOC Heading"/>
    <w:basedOn w:val="Kop1"/>
    <w:next w:val="Plattetekst"/>
    <w:uiPriority w:val="39"/>
    <w:semiHidden/>
    <w:rsid w:val="004D19EF"/>
    <w:pPr>
      <w:outlineLvl w:val="9"/>
    </w:pPr>
  </w:style>
  <w:style w:type="paragraph" w:styleId="Koptekst">
    <w:name w:val="header"/>
    <w:basedOn w:val="Standaard"/>
    <w:link w:val="KoptekstChar"/>
    <w:semiHidden/>
    <w:qFormat/>
    <w:rsid w:val="004D19EF"/>
    <w:pPr>
      <w:tabs>
        <w:tab w:val="center" w:pos="3960"/>
        <w:tab w:val="right" w:pos="8222"/>
        <w:tab w:val="right" w:pos="8505"/>
      </w:tabs>
      <w:jc w:val="right"/>
    </w:pPr>
    <w:rPr>
      <w:sz w:val="18"/>
    </w:rPr>
  </w:style>
  <w:style w:type="character" w:customStyle="1" w:styleId="KoptekstChar">
    <w:name w:val="Koptekst Char"/>
    <w:basedOn w:val="Standaardalinea-lettertype"/>
    <w:link w:val="Koptekst"/>
    <w:semiHidden/>
    <w:rsid w:val="004D19EF"/>
    <w:rPr>
      <w:sz w:val="18"/>
    </w:rPr>
  </w:style>
  <w:style w:type="paragraph" w:styleId="Voettekst">
    <w:name w:val="footer"/>
    <w:basedOn w:val="Plattetekst"/>
    <w:link w:val="VoettekstChar"/>
    <w:semiHidden/>
    <w:rsid w:val="004D19EF"/>
    <w:pPr>
      <w:tabs>
        <w:tab w:val="right" w:pos="8051"/>
      </w:tabs>
    </w:pPr>
    <w:rPr>
      <w:rFonts w:ascii="Calibri" w:hAnsi="Calibri"/>
      <w:sz w:val="16"/>
    </w:rPr>
  </w:style>
  <w:style w:type="character" w:customStyle="1" w:styleId="VoettekstChar">
    <w:name w:val="Voettekst Char"/>
    <w:basedOn w:val="Standaardalinea-lettertype"/>
    <w:link w:val="Voettekst"/>
    <w:semiHidden/>
    <w:rsid w:val="00C71A60"/>
    <w:rPr>
      <w:rFonts w:ascii="Calibri" w:hAnsi="Calibri"/>
      <w:sz w:val="16"/>
    </w:rPr>
  </w:style>
  <w:style w:type="paragraph" w:styleId="Inhopg4">
    <w:name w:val="toc 4"/>
    <w:basedOn w:val="Inhopg3"/>
    <w:next w:val="Standaard"/>
    <w:autoRedefine/>
    <w:uiPriority w:val="39"/>
    <w:semiHidden/>
    <w:rsid w:val="004D19EF"/>
  </w:style>
  <w:style w:type="paragraph" w:styleId="Inhopg5">
    <w:name w:val="toc 5"/>
    <w:basedOn w:val="Inhopg4"/>
    <w:next w:val="Standaard"/>
    <w:autoRedefine/>
    <w:uiPriority w:val="39"/>
    <w:semiHidden/>
    <w:rsid w:val="004D19EF"/>
  </w:style>
  <w:style w:type="paragraph" w:styleId="Inhopg6">
    <w:name w:val="toc 6"/>
    <w:basedOn w:val="Inhopg5"/>
    <w:next w:val="Standaard"/>
    <w:autoRedefine/>
    <w:uiPriority w:val="39"/>
    <w:semiHidden/>
    <w:rsid w:val="004D19EF"/>
  </w:style>
  <w:style w:type="paragraph" w:styleId="Inhopg7">
    <w:name w:val="toc 7"/>
    <w:basedOn w:val="Inhopg6"/>
    <w:next w:val="Standaard"/>
    <w:autoRedefine/>
    <w:uiPriority w:val="39"/>
    <w:semiHidden/>
    <w:rsid w:val="004D19EF"/>
  </w:style>
  <w:style w:type="paragraph" w:styleId="Inhopg8">
    <w:name w:val="toc 8"/>
    <w:basedOn w:val="Inhopg7"/>
    <w:next w:val="Standaard"/>
    <w:autoRedefine/>
    <w:uiPriority w:val="39"/>
    <w:semiHidden/>
    <w:rsid w:val="004D19EF"/>
  </w:style>
  <w:style w:type="paragraph" w:styleId="Inhopg9">
    <w:name w:val="toc 9"/>
    <w:basedOn w:val="Inhopg8"/>
    <w:next w:val="Standaard"/>
    <w:autoRedefine/>
    <w:uiPriority w:val="39"/>
    <w:semiHidden/>
    <w:rsid w:val="004D19EF"/>
  </w:style>
  <w:style w:type="paragraph" w:styleId="Ballontekst">
    <w:name w:val="Balloon Text"/>
    <w:basedOn w:val="Standaard"/>
    <w:link w:val="BallontekstChar"/>
    <w:uiPriority w:val="99"/>
    <w:semiHidden/>
    <w:rsid w:val="004D19EF"/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4D19EF"/>
    <w:rPr>
      <w:rFonts w:ascii="Tahoma" w:hAnsi="Tahoma" w:cs="Tahoma"/>
      <w:sz w:val="16"/>
      <w:szCs w:val="16"/>
    </w:rPr>
  </w:style>
  <w:style w:type="paragraph" w:styleId="Index1">
    <w:name w:val="index 1"/>
    <w:basedOn w:val="Standaard"/>
    <w:next w:val="Standaard"/>
    <w:autoRedefine/>
    <w:uiPriority w:val="99"/>
    <w:semiHidden/>
    <w:rsid w:val="004D19EF"/>
    <w:pPr>
      <w:ind w:left="200" w:hanging="200"/>
    </w:pPr>
  </w:style>
  <w:style w:type="paragraph" w:styleId="Indexkop">
    <w:name w:val="index heading"/>
    <w:basedOn w:val="Standaard"/>
    <w:next w:val="Index1"/>
    <w:uiPriority w:val="99"/>
    <w:semiHidden/>
    <w:rsid w:val="004D19EF"/>
    <w:rPr>
      <w:rFonts w:asciiTheme="majorHAnsi" w:eastAsiaTheme="majorEastAsia" w:hAnsiTheme="majorHAnsi" w:cstheme="majorBidi"/>
      <w:b/>
      <w:bCs/>
    </w:rPr>
  </w:style>
  <w:style w:type="paragraph" w:styleId="Kopbronvermelding">
    <w:name w:val="toa heading"/>
    <w:basedOn w:val="Standaard"/>
    <w:next w:val="Standaard"/>
    <w:uiPriority w:val="99"/>
    <w:semiHidden/>
    <w:rsid w:val="004D19EF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Titelvanboek">
    <w:name w:val="Book Title"/>
    <w:basedOn w:val="Standaardalinea-lettertype"/>
    <w:uiPriority w:val="33"/>
    <w:semiHidden/>
    <w:qFormat/>
    <w:rsid w:val="004D19EF"/>
    <w:rPr>
      <w:b/>
      <w:bCs/>
      <w:smallCaps/>
      <w:spacing w:val="5"/>
    </w:rPr>
  </w:style>
  <w:style w:type="paragraph" w:styleId="Titel">
    <w:name w:val="Title"/>
    <w:basedOn w:val="Kop1"/>
    <w:next w:val="Standaard"/>
    <w:link w:val="TitelChar"/>
    <w:uiPriority w:val="7"/>
    <w:qFormat/>
    <w:rsid w:val="004D19EF"/>
    <w:pPr>
      <w:keepNext w:val="0"/>
      <w:keepLines w:val="0"/>
      <w:contextualSpacing/>
      <w:outlineLvl w:val="9"/>
    </w:pPr>
    <w:rPr>
      <w:bCs w:val="0"/>
      <w:sz w:val="24"/>
      <w:szCs w:val="56"/>
    </w:rPr>
  </w:style>
  <w:style w:type="character" w:customStyle="1" w:styleId="TitelChar">
    <w:name w:val="Titel Char"/>
    <w:basedOn w:val="Standaardalinea-lettertype"/>
    <w:link w:val="Titel"/>
    <w:uiPriority w:val="7"/>
    <w:rsid w:val="004D19EF"/>
    <w:rPr>
      <w:rFonts w:asciiTheme="majorHAnsi" w:eastAsiaTheme="majorEastAsia" w:hAnsiTheme="majorHAnsi" w:cstheme="majorBidi"/>
      <w:b/>
      <w:sz w:val="24"/>
      <w:szCs w:val="56"/>
    </w:rPr>
  </w:style>
  <w:style w:type="paragraph" w:styleId="Ondertitel">
    <w:name w:val="Subtitle"/>
    <w:basedOn w:val="Standaard"/>
    <w:next w:val="Standaard"/>
    <w:link w:val="OndertitelChar"/>
    <w:uiPriority w:val="8"/>
    <w:semiHidden/>
    <w:rsid w:val="004D19EF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</w:rPr>
  </w:style>
  <w:style w:type="character" w:customStyle="1" w:styleId="OndertitelChar">
    <w:name w:val="Ondertitel Char"/>
    <w:basedOn w:val="Standaardalinea-lettertype"/>
    <w:link w:val="Ondertitel"/>
    <w:uiPriority w:val="8"/>
    <w:semiHidden/>
    <w:rsid w:val="004D19EF"/>
    <w:rPr>
      <w:rFonts w:eastAsiaTheme="minorEastAsia" w:cstheme="minorBidi"/>
      <w:color w:val="5A5A5A" w:themeColor="text1" w:themeTint="A5"/>
      <w:spacing w:val="15"/>
    </w:rPr>
  </w:style>
  <w:style w:type="paragraph" w:styleId="Aanhef">
    <w:name w:val="Salutation"/>
    <w:basedOn w:val="Plattetekst"/>
    <w:next w:val="Plattetekst"/>
    <w:link w:val="AanhefChar"/>
    <w:uiPriority w:val="99"/>
    <w:semiHidden/>
    <w:rsid w:val="004D19EF"/>
    <w:pPr>
      <w:spacing w:before="960" w:after="480"/>
    </w:pPr>
  </w:style>
  <w:style w:type="character" w:customStyle="1" w:styleId="AanhefChar">
    <w:name w:val="Aanhef Char"/>
    <w:basedOn w:val="Standaardalinea-lettertype"/>
    <w:link w:val="Aanhef"/>
    <w:uiPriority w:val="99"/>
    <w:semiHidden/>
    <w:rsid w:val="004D19EF"/>
  </w:style>
  <w:style w:type="paragraph" w:styleId="Afsluiting">
    <w:name w:val="Closing"/>
    <w:basedOn w:val="Plattetekst"/>
    <w:next w:val="Plattetekst"/>
    <w:link w:val="AfsluitingChar"/>
    <w:uiPriority w:val="99"/>
    <w:semiHidden/>
    <w:rsid w:val="004D19EF"/>
    <w:pPr>
      <w:spacing w:before="360"/>
    </w:pPr>
  </w:style>
  <w:style w:type="character" w:customStyle="1" w:styleId="AfsluitingChar">
    <w:name w:val="Afsluiting Char"/>
    <w:basedOn w:val="Standaardalinea-lettertype"/>
    <w:link w:val="Afsluiting"/>
    <w:uiPriority w:val="99"/>
    <w:semiHidden/>
    <w:rsid w:val="004D19EF"/>
  </w:style>
  <w:style w:type="paragraph" w:styleId="Afzender">
    <w:name w:val="envelope return"/>
    <w:basedOn w:val="Plattetekst"/>
    <w:uiPriority w:val="99"/>
    <w:semiHidden/>
    <w:rsid w:val="004D19EF"/>
    <w:pPr>
      <w:spacing w:before="1080"/>
    </w:pPr>
    <w:rPr>
      <w:rFonts w:eastAsiaTheme="majorEastAsia" w:cstheme="majorBidi"/>
    </w:rPr>
  </w:style>
  <w:style w:type="paragraph" w:styleId="Datum">
    <w:name w:val="Date"/>
    <w:basedOn w:val="Plattetekst"/>
    <w:next w:val="Standaard"/>
    <w:link w:val="DatumChar"/>
    <w:uiPriority w:val="99"/>
    <w:semiHidden/>
    <w:rsid w:val="004D19EF"/>
    <w:pPr>
      <w:jc w:val="right"/>
    </w:pPr>
    <w:rPr>
      <w:b/>
      <w:sz w:val="72"/>
    </w:rPr>
  </w:style>
  <w:style w:type="character" w:customStyle="1" w:styleId="DatumChar">
    <w:name w:val="Datum Char"/>
    <w:basedOn w:val="Standaardalinea-lettertype"/>
    <w:link w:val="Datum"/>
    <w:uiPriority w:val="99"/>
    <w:semiHidden/>
    <w:rsid w:val="004D19EF"/>
    <w:rPr>
      <w:b/>
      <w:sz w:val="72"/>
    </w:rPr>
  </w:style>
  <w:style w:type="paragraph" w:styleId="Bloktekst">
    <w:name w:val="Block Text"/>
    <w:basedOn w:val="Standaard"/>
    <w:uiPriority w:val="2"/>
    <w:qFormat/>
    <w:rsid w:val="005924C4"/>
    <w:pPr>
      <w:ind w:left="425"/>
    </w:pPr>
    <w:rPr>
      <w:rFonts w:eastAsiaTheme="minorEastAsia" w:cstheme="minorBidi"/>
      <w:iCs/>
      <w:sz w:val="18"/>
    </w:rPr>
  </w:style>
  <w:style w:type="paragraph" w:styleId="Handtekening">
    <w:name w:val="Signature"/>
    <w:basedOn w:val="Plattetekst"/>
    <w:next w:val="Plattetekst"/>
    <w:link w:val="HandtekeningChar"/>
    <w:uiPriority w:val="99"/>
    <w:semiHidden/>
    <w:rsid w:val="004D19EF"/>
  </w:style>
  <w:style w:type="character" w:customStyle="1" w:styleId="HandtekeningChar">
    <w:name w:val="Handtekening Char"/>
    <w:basedOn w:val="Standaardalinea-lettertype"/>
    <w:link w:val="Handtekening"/>
    <w:uiPriority w:val="99"/>
    <w:semiHidden/>
    <w:rsid w:val="004D19EF"/>
  </w:style>
  <w:style w:type="paragraph" w:styleId="Standaardinspringing">
    <w:name w:val="Normal Indent"/>
    <w:basedOn w:val="Standaard"/>
    <w:uiPriority w:val="99"/>
    <w:semiHidden/>
    <w:rsid w:val="004D19EF"/>
    <w:pPr>
      <w:ind w:left="567"/>
    </w:pPr>
  </w:style>
  <w:style w:type="paragraph" w:styleId="Plattetekst2">
    <w:name w:val="Body Text 2"/>
    <w:basedOn w:val="Plattetekst"/>
    <w:link w:val="Plattetekst2Char"/>
    <w:uiPriority w:val="4"/>
    <w:semiHidden/>
    <w:rsid w:val="004D19EF"/>
  </w:style>
  <w:style w:type="character" w:customStyle="1" w:styleId="Plattetekst2Char">
    <w:name w:val="Platte tekst 2 Char"/>
    <w:basedOn w:val="Standaardalinea-lettertype"/>
    <w:link w:val="Plattetekst2"/>
    <w:uiPriority w:val="4"/>
    <w:semiHidden/>
    <w:rsid w:val="004D19EF"/>
  </w:style>
  <w:style w:type="paragraph" w:styleId="Plattetekst3">
    <w:name w:val="Body Text 3"/>
    <w:basedOn w:val="Plattetekst2"/>
    <w:link w:val="Plattetekst3Char"/>
    <w:uiPriority w:val="4"/>
    <w:semiHidden/>
    <w:rsid w:val="004D19EF"/>
  </w:style>
  <w:style w:type="character" w:customStyle="1" w:styleId="Plattetekst3Char">
    <w:name w:val="Platte tekst 3 Char"/>
    <w:basedOn w:val="Standaardalinea-lettertype"/>
    <w:link w:val="Plattetekst3"/>
    <w:uiPriority w:val="4"/>
    <w:semiHidden/>
    <w:rsid w:val="004D19EF"/>
  </w:style>
  <w:style w:type="paragraph" w:styleId="Platteteksteersteinspringing">
    <w:name w:val="Body Text First Indent"/>
    <w:aliases w:val="pt 1ste inspr"/>
    <w:basedOn w:val="Plattetekst"/>
    <w:link w:val="PlatteteksteersteinspringingChar"/>
    <w:uiPriority w:val="6"/>
    <w:semiHidden/>
    <w:qFormat/>
    <w:rsid w:val="004D19EF"/>
    <w:pPr>
      <w:ind w:firstLine="425"/>
    </w:pPr>
  </w:style>
  <w:style w:type="character" w:customStyle="1" w:styleId="PlatteteksteersteinspringingChar">
    <w:name w:val="Platte tekst eerste inspringing Char"/>
    <w:aliases w:val="pt 1ste inspr Char"/>
    <w:basedOn w:val="PlattetekstChar"/>
    <w:link w:val="Platteteksteersteinspringing"/>
    <w:uiPriority w:val="6"/>
    <w:semiHidden/>
    <w:rsid w:val="004D19EF"/>
  </w:style>
  <w:style w:type="paragraph" w:styleId="Plattetekstinspringen">
    <w:name w:val="Body Text Indent"/>
    <w:aliases w:val="pt inspr"/>
    <w:basedOn w:val="Standaard"/>
    <w:link w:val="PlattetekstinspringenChar"/>
    <w:uiPriority w:val="5"/>
    <w:semiHidden/>
    <w:qFormat/>
    <w:rsid w:val="004D19EF"/>
    <w:pPr>
      <w:ind w:left="425"/>
    </w:pPr>
  </w:style>
  <w:style w:type="character" w:customStyle="1" w:styleId="PlattetekstinspringenChar">
    <w:name w:val="Platte tekst inspringen Char"/>
    <w:aliases w:val="pt inspr Char"/>
    <w:basedOn w:val="Standaardalinea-lettertype"/>
    <w:link w:val="Plattetekstinspringen"/>
    <w:uiPriority w:val="5"/>
    <w:semiHidden/>
    <w:rsid w:val="004D19EF"/>
  </w:style>
  <w:style w:type="paragraph" w:styleId="Platteteksteersteinspringing2">
    <w:name w:val="Body Text First Indent 2"/>
    <w:basedOn w:val="Platteteksteersteinspringing"/>
    <w:link w:val="Platteteksteersteinspringing2Char"/>
    <w:uiPriority w:val="6"/>
    <w:semiHidden/>
    <w:rsid w:val="004D19EF"/>
    <w:pPr>
      <w:ind w:left="284"/>
    </w:pPr>
  </w:style>
  <w:style w:type="character" w:customStyle="1" w:styleId="Platteteksteersteinspringing2Char">
    <w:name w:val="Platte tekst eerste inspringing 2 Char"/>
    <w:basedOn w:val="PlattetekstinspringenChar"/>
    <w:link w:val="Platteteksteersteinspringing2"/>
    <w:uiPriority w:val="6"/>
    <w:semiHidden/>
    <w:rsid w:val="004D19EF"/>
  </w:style>
  <w:style w:type="paragraph" w:styleId="Plattetekstinspringen2">
    <w:name w:val="Body Text Indent 2"/>
    <w:aliases w:val="pt ins 2"/>
    <w:basedOn w:val="Plattetekstinspringen"/>
    <w:link w:val="Plattetekstinspringen2Char"/>
    <w:uiPriority w:val="5"/>
    <w:semiHidden/>
    <w:rsid w:val="004D19EF"/>
    <w:pPr>
      <w:ind w:left="454"/>
    </w:pPr>
  </w:style>
  <w:style w:type="character" w:customStyle="1" w:styleId="Plattetekstinspringen2Char">
    <w:name w:val="Platte tekst inspringen 2 Char"/>
    <w:aliases w:val="pt ins 2 Char"/>
    <w:basedOn w:val="Standaardalinea-lettertype"/>
    <w:link w:val="Plattetekstinspringen2"/>
    <w:uiPriority w:val="5"/>
    <w:semiHidden/>
    <w:rsid w:val="004D19EF"/>
  </w:style>
  <w:style w:type="paragraph" w:styleId="Plattetekstinspringen3">
    <w:name w:val="Body Text Indent 3"/>
    <w:aliases w:val="pt ins 3"/>
    <w:basedOn w:val="Plattetekstinspringen2"/>
    <w:link w:val="Plattetekstinspringen3Char"/>
    <w:uiPriority w:val="5"/>
    <w:semiHidden/>
    <w:rsid w:val="004D19EF"/>
    <w:pPr>
      <w:ind w:left="680"/>
    </w:pPr>
    <w:rPr>
      <w:szCs w:val="16"/>
    </w:rPr>
  </w:style>
  <w:style w:type="character" w:customStyle="1" w:styleId="Plattetekstinspringen3Char">
    <w:name w:val="Platte tekst inspringen 3 Char"/>
    <w:aliases w:val="pt ins 3 Char"/>
    <w:basedOn w:val="Standaardalinea-lettertype"/>
    <w:link w:val="Plattetekstinspringen3"/>
    <w:uiPriority w:val="5"/>
    <w:semiHidden/>
    <w:rsid w:val="004D19EF"/>
    <w:rPr>
      <w:szCs w:val="16"/>
    </w:rPr>
  </w:style>
  <w:style w:type="table" w:styleId="Tabelraster">
    <w:name w:val="Table Grid"/>
    <w:basedOn w:val="Standaardtabel"/>
    <w:uiPriority w:val="59"/>
    <w:rsid w:val="004D19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eenafstand">
    <w:name w:val="No Spacing"/>
    <w:link w:val="GeenafstandChar"/>
    <w:uiPriority w:val="1"/>
    <w:semiHidden/>
    <w:qFormat/>
    <w:rsid w:val="004D19EF"/>
  </w:style>
  <w:style w:type="character" w:styleId="Tekstvantijdelijkeaanduiding">
    <w:name w:val="Placeholder Text"/>
    <w:basedOn w:val="Standaardalinea-lettertype"/>
    <w:uiPriority w:val="99"/>
    <w:semiHidden/>
    <w:rsid w:val="004D19EF"/>
    <w:rPr>
      <w:color w:val="808080"/>
    </w:rPr>
  </w:style>
  <w:style w:type="paragraph" w:styleId="Lijstnummering5">
    <w:name w:val="List Number 5"/>
    <w:basedOn w:val="Lijstnummering4"/>
    <w:uiPriority w:val="14"/>
    <w:semiHidden/>
    <w:qFormat/>
    <w:rsid w:val="004D19EF"/>
    <w:pPr>
      <w:numPr>
        <w:ilvl w:val="4"/>
      </w:numPr>
    </w:pPr>
  </w:style>
  <w:style w:type="paragraph" w:styleId="Lijstvoortzetting5">
    <w:name w:val="List Continue 5"/>
    <w:basedOn w:val="Standaard"/>
    <w:uiPriority w:val="17"/>
    <w:semiHidden/>
    <w:rsid w:val="004D19EF"/>
    <w:pPr>
      <w:ind w:left="1134"/>
      <w:contextualSpacing/>
    </w:pPr>
  </w:style>
  <w:style w:type="paragraph" w:styleId="Bijschrift">
    <w:name w:val="caption"/>
    <w:basedOn w:val="Standaard"/>
    <w:next w:val="Standaard"/>
    <w:uiPriority w:val="35"/>
    <w:semiHidden/>
    <w:rsid w:val="004D19EF"/>
    <w:pPr>
      <w:tabs>
        <w:tab w:val="left" w:pos="1418"/>
      </w:tabs>
      <w:spacing w:after="200"/>
    </w:pPr>
    <w:rPr>
      <w:b/>
      <w:bCs/>
      <w:szCs w:val="18"/>
    </w:rPr>
  </w:style>
  <w:style w:type="paragraph" w:styleId="Lijstvoortzetting3">
    <w:name w:val="List Continue 3"/>
    <w:aliases w:val="lijst niv 3"/>
    <w:basedOn w:val="Standaard"/>
    <w:uiPriority w:val="17"/>
    <w:semiHidden/>
    <w:rsid w:val="004D19EF"/>
    <w:pPr>
      <w:ind w:left="680"/>
      <w:contextualSpacing/>
    </w:pPr>
  </w:style>
  <w:style w:type="paragraph" w:styleId="Lijstvoortzetting4">
    <w:name w:val="List Continue 4"/>
    <w:basedOn w:val="Standaard"/>
    <w:uiPriority w:val="17"/>
    <w:semiHidden/>
    <w:rsid w:val="004D19EF"/>
    <w:pPr>
      <w:ind w:left="907"/>
      <w:contextualSpacing/>
    </w:pPr>
  </w:style>
  <w:style w:type="character" w:customStyle="1" w:styleId="GeenafstandChar">
    <w:name w:val="Geen afstand Char"/>
    <w:basedOn w:val="Standaardalinea-lettertype"/>
    <w:link w:val="Geenafstand"/>
    <w:uiPriority w:val="1"/>
    <w:semiHidden/>
    <w:rsid w:val="004D19EF"/>
  </w:style>
  <w:style w:type="paragraph" w:styleId="Voetnoottekst">
    <w:name w:val="footnote text"/>
    <w:basedOn w:val="Standaard"/>
    <w:link w:val="VoetnoottekstChar"/>
    <w:uiPriority w:val="99"/>
    <w:semiHidden/>
    <w:rsid w:val="004D19EF"/>
    <w:rPr>
      <w:sz w:val="19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C71A60"/>
    <w:rPr>
      <w:sz w:val="19"/>
      <w:szCs w:val="20"/>
    </w:rPr>
  </w:style>
  <w:style w:type="character" w:styleId="Voetnootmarkering">
    <w:name w:val="footnote reference"/>
    <w:basedOn w:val="Standaardalinea-lettertype"/>
    <w:uiPriority w:val="99"/>
    <w:semiHidden/>
    <w:rsid w:val="004D19EF"/>
    <w:rPr>
      <w:vertAlign w:val="superscript"/>
    </w:rPr>
  </w:style>
  <w:style w:type="paragraph" w:styleId="Tekstopmerking">
    <w:name w:val="annotation text"/>
    <w:basedOn w:val="Standaard"/>
    <w:link w:val="TekstopmerkingChar"/>
    <w:uiPriority w:val="99"/>
    <w:semiHidden/>
    <w:rsid w:val="004D19E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C71A60"/>
    <w:rPr>
      <w:sz w:val="20"/>
      <w:szCs w:val="20"/>
    </w:rPr>
  </w:style>
  <w:style w:type="paragraph" w:customStyle="1" w:styleId="AInspring1">
    <w:name w:val="AInspring1"/>
    <w:aliases w:val="Inspr 1"/>
    <w:basedOn w:val="Standaard"/>
    <w:link w:val="AInspring1Char"/>
    <w:uiPriority w:val="14"/>
    <w:qFormat/>
    <w:rsid w:val="005204DB"/>
    <w:pPr>
      <w:widowControl w:val="0"/>
      <w:tabs>
        <w:tab w:val="left" w:pos="425"/>
      </w:tabs>
      <w:suppressAutoHyphens/>
      <w:ind w:left="425" w:hanging="425"/>
    </w:pPr>
    <w:rPr>
      <w:rFonts w:eastAsia="Times New Roman"/>
      <w:szCs w:val="22"/>
    </w:rPr>
  </w:style>
  <w:style w:type="character" w:customStyle="1" w:styleId="AInspring1Char">
    <w:name w:val="AInspring1 Char"/>
    <w:aliases w:val="Inspr 1 Char"/>
    <w:link w:val="AInspring1"/>
    <w:uiPriority w:val="14"/>
    <w:rsid w:val="005204DB"/>
    <w:rPr>
      <w:rFonts w:eastAsia="Times New Roman"/>
      <w:szCs w:val="22"/>
    </w:rPr>
  </w:style>
  <w:style w:type="paragraph" w:customStyle="1" w:styleId="AInspring2">
    <w:name w:val="AInspring2"/>
    <w:aliases w:val="Inspr 2"/>
    <w:basedOn w:val="AInspring1"/>
    <w:uiPriority w:val="14"/>
    <w:qFormat/>
    <w:rsid w:val="004D19EF"/>
    <w:pPr>
      <w:tabs>
        <w:tab w:val="left" w:pos="851"/>
      </w:tabs>
      <w:ind w:left="851" w:hanging="851"/>
    </w:pPr>
  </w:style>
  <w:style w:type="paragraph" w:styleId="Lijst4">
    <w:name w:val="List 4"/>
    <w:basedOn w:val="Standaard"/>
    <w:uiPriority w:val="14"/>
    <w:semiHidden/>
    <w:rsid w:val="004D19EF"/>
    <w:pPr>
      <w:ind w:left="1132" w:hanging="283"/>
      <w:contextualSpacing/>
    </w:pPr>
  </w:style>
  <w:style w:type="paragraph" w:customStyle="1" w:styleId="AInspring3">
    <w:name w:val="AInspring3"/>
    <w:aliases w:val="Inspr 3"/>
    <w:basedOn w:val="AInspring2"/>
    <w:uiPriority w:val="14"/>
    <w:qFormat/>
    <w:rsid w:val="005204DB"/>
    <w:pPr>
      <w:tabs>
        <w:tab w:val="left" w:pos="1276"/>
      </w:tabs>
      <w:ind w:left="1276" w:hanging="1276"/>
    </w:pPr>
  </w:style>
  <w:style w:type="paragraph" w:customStyle="1" w:styleId="AInspring4">
    <w:name w:val="AInspring4"/>
    <w:aliases w:val="Inspr 4"/>
    <w:basedOn w:val="AInspring3"/>
    <w:uiPriority w:val="14"/>
    <w:rsid w:val="005204DB"/>
    <w:pPr>
      <w:tabs>
        <w:tab w:val="left" w:pos="1701"/>
      </w:tabs>
      <w:ind w:left="1701" w:hanging="1701"/>
    </w:pPr>
  </w:style>
  <w:style w:type="paragraph" w:customStyle="1" w:styleId="ToelichtingA">
    <w:name w:val="ToelichtingA"/>
    <w:basedOn w:val="Standaard"/>
    <w:uiPriority w:val="19"/>
    <w:qFormat/>
    <w:rsid w:val="005204DB"/>
    <w:pPr>
      <w:widowControl w:val="0"/>
      <w:pBdr>
        <w:top w:val="single" w:sz="4" w:space="2" w:color="auto"/>
        <w:left w:val="single" w:sz="4" w:space="4" w:color="auto"/>
        <w:bottom w:val="single" w:sz="4" w:space="2" w:color="auto"/>
        <w:right w:val="single" w:sz="4" w:space="4" w:color="auto"/>
      </w:pBdr>
      <w:suppressAutoHyphens/>
      <w:ind w:left="113"/>
    </w:pPr>
    <w:rPr>
      <w:rFonts w:eastAsia="Times New Roman"/>
      <w:i/>
      <w:vanish/>
      <w:sz w:val="18"/>
      <w:szCs w:val="20"/>
    </w:rPr>
  </w:style>
  <w:style w:type="character" w:styleId="Verwijzingopmerking">
    <w:name w:val="annotation reference"/>
    <w:basedOn w:val="Standaardalinea-lettertype"/>
    <w:uiPriority w:val="99"/>
    <w:semiHidden/>
    <w:rsid w:val="002728F1"/>
    <w:rPr>
      <w:sz w:val="16"/>
      <w:szCs w:val="16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rsid w:val="002728F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2728F1"/>
    <w:rPr>
      <w:b/>
      <w:bCs/>
      <w:sz w:val="20"/>
      <w:szCs w:val="20"/>
    </w:rPr>
  </w:style>
  <w:style w:type="paragraph" w:styleId="Revisie">
    <w:name w:val="Revision"/>
    <w:hidden/>
    <w:uiPriority w:val="99"/>
    <w:semiHidden/>
    <w:rsid w:val="002728F1"/>
  </w:style>
  <w:style w:type="paragraph" w:styleId="Lijstalinea">
    <w:name w:val="List Paragraph"/>
    <w:basedOn w:val="Standaard"/>
    <w:uiPriority w:val="34"/>
    <w:qFormat/>
    <w:rsid w:val="00292434"/>
    <w:pPr>
      <w:spacing w:after="160" w:line="259" w:lineRule="auto"/>
      <w:ind w:left="720"/>
      <w:contextualSpacing/>
    </w:pPr>
    <w:rPr>
      <w:rFonts w:cstheme="minorBidi"/>
      <w:sz w:val="22"/>
      <w:szCs w:val="22"/>
    </w:rPr>
  </w:style>
  <w:style w:type="character" w:styleId="GevolgdeHyperlink">
    <w:name w:val="FollowedHyperlink"/>
    <w:basedOn w:val="Standaardalinea-lettertype"/>
    <w:uiPriority w:val="99"/>
    <w:semiHidden/>
    <w:rsid w:val="00A74E37"/>
    <w:rPr>
      <w:color w:val="954F72" w:themeColor="followedHyperlink"/>
      <w:u w:val="single"/>
    </w:rPr>
  </w:style>
  <w:style w:type="character" w:customStyle="1" w:styleId="hl">
    <w:name w:val="hl"/>
    <w:basedOn w:val="Standaardalinea-lettertype"/>
    <w:rsid w:val="00160037"/>
  </w:style>
  <w:style w:type="paragraph" w:styleId="Normaalweb">
    <w:name w:val="Normal (Web)"/>
    <w:basedOn w:val="Standaard"/>
    <w:uiPriority w:val="99"/>
    <w:semiHidden/>
    <w:unhideWhenUsed/>
    <w:rsid w:val="000F3799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nl-NL"/>
    </w:rPr>
  </w:style>
  <w:style w:type="character" w:customStyle="1" w:styleId="StijlTekstvantijdelijkeaanduidingLatijnsArial10ptVet">
    <w:name w:val="Stijl Tekst van tijdelijke aanduiding + (Latijns) Arial 10 pt Vet"/>
    <w:basedOn w:val="Tekstvantijdelijkeaanduiding"/>
    <w:rsid w:val="006A18E0"/>
    <w:rPr>
      <w:rFonts w:ascii="Arial" w:hAnsi="Arial"/>
      <w:b/>
      <w:bCs/>
      <w:color w:val="80808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62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8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5887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66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5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64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14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844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347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9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654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43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73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55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964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165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P:\Sjablonen\blanco%202013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4F7692856C54864A28623CD00891C2E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A168253B-C28E-41F7-B686-52A1FC71DE6F}"/>
      </w:docPartPr>
      <w:docPartBody>
        <w:p w:rsidR="00315828" w:rsidRDefault="0053094A" w:rsidP="0053094A">
          <w:pPr>
            <w:pStyle w:val="64F7692856C54864A28623CD00891C2E"/>
          </w:pPr>
          <w:r w:rsidRPr="00586479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744A7B88DEDB48FD8C4117E88385A412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E1BBC5A9-1D6D-43A6-BC81-1494DEFF75D8}"/>
      </w:docPartPr>
      <w:docPartBody>
        <w:p w:rsidR="00315828" w:rsidRDefault="0053094A" w:rsidP="0053094A">
          <w:pPr>
            <w:pStyle w:val="744A7B88DEDB48FD8C4117E88385A412"/>
          </w:pPr>
          <w:r w:rsidRPr="00586479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9226A764AF984911846D6026F70CBED4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F3A22AAA-7661-4393-8E23-C6E02966E3EE}"/>
      </w:docPartPr>
      <w:docPartBody>
        <w:p w:rsidR="00315828" w:rsidRDefault="0053094A" w:rsidP="0053094A">
          <w:pPr>
            <w:pStyle w:val="9226A764AF984911846D6026F70CBED4"/>
          </w:pPr>
          <w:r w:rsidRPr="00586479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C5820374F1CD4D1382B08313AE870F0D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EA915005-DE5D-45D9-A28F-9BEB1B5C44C3}"/>
      </w:docPartPr>
      <w:docPartBody>
        <w:p w:rsidR="00315828" w:rsidRDefault="0053094A" w:rsidP="0053094A">
          <w:pPr>
            <w:pStyle w:val="C5820374F1CD4D1382B08313AE870F0D"/>
          </w:pPr>
          <w:r w:rsidRPr="00586479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D284061A4D644985938C2A76D9AE9759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4F5DAACF-AF7D-4B90-82F0-E0C84F38D2C3}"/>
      </w:docPartPr>
      <w:docPartBody>
        <w:p w:rsidR="00315828" w:rsidRDefault="0053094A" w:rsidP="0053094A">
          <w:pPr>
            <w:pStyle w:val="D284061A4D644985938C2A76D9AE9759"/>
          </w:pPr>
          <w:r w:rsidRPr="00586479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03A9E5C98E9D418E85A58F40502C1C17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92A7925E-9AF9-435D-806D-193A10877F9B}"/>
      </w:docPartPr>
      <w:docPartBody>
        <w:p w:rsidR="00315828" w:rsidRDefault="0053094A" w:rsidP="0053094A">
          <w:pPr>
            <w:pStyle w:val="03A9E5C98E9D418E85A58F40502C1C17"/>
          </w:pPr>
          <w:r w:rsidRPr="00586479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B45BF7E0F28449AB97103400DDE81E68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E7D3AF1B-2547-4AEE-85E5-ACCCEBB6AFCA}"/>
      </w:docPartPr>
      <w:docPartBody>
        <w:p w:rsidR="00315828" w:rsidRDefault="0053094A" w:rsidP="0053094A">
          <w:pPr>
            <w:pStyle w:val="B45BF7E0F28449AB97103400DDE81E68"/>
          </w:pPr>
          <w:r w:rsidRPr="00586479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B58EA059FD9A4BBDABE026B44D64CE8C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18965B99-FCAB-43CF-BCA2-D4D3C2772F73}"/>
      </w:docPartPr>
      <w:docPartBody>
        <w:p w:rsidR="00315828" w:rsidRDefault="0053094A" w:rsidP="0053094A">
          <w:pPr>
            <w:pStyle w:val="B58EA059FD9A4BBDABE026B44D64CE8C"/>
          </w:pPr>
          <w:r w:rsidRPr="00586479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F04F39E0EE9F48788023E41926FFD9BA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DAAB279F-D670-497C-9A84-726A9BE2B1E5}"/>
      </w:docPartPr>
      <w:docPartBody>
        <w:p w:rsidR="00315828" w:rsidRDefault="0053094A" w:rsidP="0053094A">
          <w:pPr>
            <w:pStyle w:val="F04F39E0EE9F48788023E41926FFD9BA"/>
          </w:pPr>
          <w:r w:rsidRPr="00586479">
            <w:rPr>
              <w:rStyle w:val="Tekstvantijdelijkeaanduiding"/>
            </w:rPr>
            <w:t>Klik of tik om tekst in te voeren.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94A"/>
    <w:rsid w:val="0027596A"/>
    <w:rsid w:val="00315828"/>
    <w:rsid w:val="0053094A"/>
    <w:rsid w:val="006D5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nl-NL" w:eastAsia="nl-N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53094A"/>
  </w:style>
  <w:style w:type="paragraph" w:customStyle="1" w:styleId="64F7692856C54864A28623CD00891C2E">
    <w:name w:val="64F7692856C54864A28623CD00891C2E"/>
    <w:rsid w:val="0053094A"/>
  </w:style>
  <w:style w:type="paragraph" w:customStyle="1" w:styleId="744A7B88DEDB48FD8C4117E88385A412">
    <w:name w:val="744A7B88DEDB48FD8C4117E88385A412"/>
    <w:rsid w:val="0053094A"/>
  </w:style>
  <w:style w:type="paragraph" w:customStyle="1" w:styleId="9226A764AF984911846D6026F70CBED4">
    <w:name w:val="9226A764AF984911846D6026F70CBED4"/>
    <w:rsid w:val="0053094A"/>
  </w:style>
  <w:style w:type="paragraph" w:customStyle="1" w:styleId="C5820374F1CD4D1382B08313AE870F0D">
    <w:name w:val="C5820374F1CD4D1382B08313AE870F0D"/>
    <w:rsid w:val="0053094A"/>
  </w:style>
  <w:style w:type="paragraph" w:customStyle="1" w:styleId="D284061A4D644985938C2A76D9AE9759">
    <w:name w:val="D284061A4D644985938C2A76D9AE9759"/>
    <w:rsid w:val="0053094A"/>
  </w:style>
  <w:style w:type="paragraph" w:customStyle="1" w:styleId="03A9E5C98E9D418E85A58F40502C1C17">
    <w:name w:val="03A9E5C98E9D418E85A58F40502C1C17"/>
    <w:rsid w:val="0053094A"/>
  </w:style>
  <w:style w:type="paragraph" w:customStyle="1" w:styleId="B45BF7E0F28449AB97103400DDE81E68">
    <w:name w:val="B45BF7E0F28449AB97103400DDE81E68"/>
    <w:rsid w:val="0053094A"/>
  </w:style>
  <w:style w:type="paragraph" w:customStyle="1" w:styleId="B58EA059FD9A4BBDABE026B44D64CE8C">
    <w:name w:val="B58EA059FD9A4BBDABE026B44D64CE8C"/>
    <w:rsid w:val="0053094A"/>
  </w:style>
  <w:style w:type="paragraph" w:customStyle="1" w:styleId="F04F39E0EE9F48788023E41926FFD9BA">
    <w:name w:val="F04F39E0EE9F48788023E41926FFD9BA"/>
    <w:rsid w:val="0053094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Notitie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root>
  <toets>
    <opleiding/>
    <jaar/>
    <vak/>
  </toets>
</root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FCD4BBFD743D4688C772A0CAD37D7C" ma:contentTypeVersion="0" ma:contentTypeDescription="Een nieuw document maken." ma:contentTypeScope="" ma:versionID="1ffff65b5530429f03d5b519456634b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f22e0907654617af3a48b3374d6f031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>
</b:Sources>
</file>

<file path=customXml/itemProps1.xml><?xml version="1.0" encoding="utf-8"?>
<ds:datastoreItem xmlns:ds="http://schemas.openxmlformats.org/officeDocument/2006/customXml" ds:itemID="{B6B6D0D3-4CA3-4275-8C91-60CE278E5C3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7222193-2058-4175-8D6C-5A6A2EB8A21B}">
  <ds:schemaRefs/>
</ds:datastoreItem>
</file>

<file path=customXml/itemProps3.xml><?xml version="1.0" encoding="utf-8"?>
<ds:datastoreItem xmlns:ds="http://schemas.openxmlformats.org/officeDocument/2006/customXml" ds:itemID="{D566619D-DA5E-453F-A42F-D3E171D4F0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905AC01-F590-456F-AF98-A5EAD6BAF66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4ACE244-027D-494E-B620-C414C4A147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blanco 2013</Template>
  <TotalTime>7</TotalTime>
  <Pages>1</Pages>
  <Words>323</Words>
  <Characters>1778</Characters>
  <Application>Microsoft Office Word</Application>
  <DocSecurity>0</DocSecurity>
  <Lines>14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Netwerk Notarissen</Company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Notarieel Kenniscentrum</dc:creator>
  <cp:keywords/>
  <dc:description>10-07-2020: Lay-out gewijzigd, kopje 'naam' toegevoegd, 'transactie' gewijzigd in 'zaak'._x000d_
18-02-2020: Nieuw.</dc:description>
  <cp:lastModifiedBy>D. (Dennis) van Wijgerden | De Rivieren Notarissen</cp:lastModifiedBy>
  <cp:revision>6</cp:revision>
  <cp:lastPrinted>2020-02-25T10:23:00Z</cp:lastPrinted>
  <dcterms:created xsi:type="dcterms:W3CDTF">2021-03-31T07:44:00Z</dcterms:created>
  <dcterms:modified xsi:type="dcterms:W3CDTF">2021-06-21T07:55:00Z</dcterms:modified>
</cp:coreProperties>
</file>