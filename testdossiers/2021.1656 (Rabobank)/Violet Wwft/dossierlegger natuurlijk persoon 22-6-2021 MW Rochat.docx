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7916B" w14:textId="7B0CA960" w:rsidR="009142F9" w:rsidRDefault="00734F47" w:rsidP="009510ED">
      <w:pPr>
        <w:pStyle w:val="Titel"/>
        <w:rPr>
          <w:sz w:val="32"/>
          <w:szCs w:val="32"/>
        </w:rPr>
        <w:sectPr w:rsidR="009142F9" w:rsidSect="00873055">
          <w:headerReference w:type="even" r:id="rId12"/>
          <w:headerReference w:type="default" r:id="rId13"/>
          <w:type w:val="continuous"/>
          <w:pgSz w:w="11906" w:h="16838" w:code="9"/>
          <w:pgMar w:top="1276" w:right="1418" w:bottom="993" w:left="1418" w:header="709" w:footer="1247" w:gutter="0"/>
          <w:cols w:num="2" w:space="708"/>
          <w:titlePg/>
          <w:docGrid w:linePitch="360"/>
        </w:sectPr>
      </w:pPr>
      <w:r>
        <w:rPr>
          <w:sz w:val="32"/>
          <w:szCs w:val="32"/>
        </w:rPr>
        <w:t>d</w:t>
      </w:r>
      <w:r w:rsidR="007E4729" w:rsidRPr="00F4369E">
        <w:rPr>
          <w:sz w:val="32"/>
          <w:szCs w:val="32"/>
        </w:rPr>
        <w:t>ossierlegger</w:t>
      </w:r>
      <w:r w:rsidR="00787B89">
        <w:rPr>
          <w:sz w:val="32"/>
          <w:szCs w:val="32"/>
        </w:rPr>
        <w:t xml:space="preserve"> natuurlijk persoon</w:t>
      </w:r>
    </w:p>
    <w:p w14:paraId="10FAC985" w14:textId="77777777" w:rsidR="00DD6026" w:rsidRPr="00192C56" w:rsidRDefault="00DD6026" w:rsidP="002B6404">
      <w:pPr>
        <w:rPr>
          <w:sz w:val="16"/>
          <w:szCs w:val="16"/>
        </w:rPr>
      </w:pPr>
    </w:p>
    <w:p w14:paraId="34193E81" w14:textId="392E4A13" w:rsidR="007E4729" w:rsidRDefault="00DD6026" w:rsidP="002B6404">
      <w:r w:rsidRPr="00DD6026">
        <w:rPr>
          <w:b/>
        </w:rPr>
        <w:t>naam</w:t>
      </w:r>
      <w:r>
        <w:t xml:space="preserve"> </w:t>
      </w:r>
      <w:sdt>
        <w:sdtPr>
          <w:rPr>
            <w:b/>
            <w:bCs/>
            <w:szCs w:val="20"/>
          </w:rPr>
          <w:id w:val="-1844310177"/>
          <w:placeholder>
            <w:docPart w:val="64F7692856C54864A28623CD00891C2E"/>
          </w:placeholder>
        </w:sdtPr>
        <w:sdtEndPr>
          <w:rPr>
            <w:b w:val="0"/>
            <w:bCs w:val="0"/>
          </w:rPr>
        </w:sdtEndPr>
        <w:sdtContent>
          <w:r w:rsidR="00BA41BB">
            <w:rPr>
              <w:b/>
              <w:bCs/>
              <w:szCs w:val="20"/>
            </w:rPr>
            <w:t xml:space="preserve">MW </w:t>
          </w:r>
          <w:proofErr w:type="spellStart"/>
          <w:r w:rsidR="00BA41BB">
            <w:rPr>
              <w:b/>
              <w:bCs/>
              <w:szCs w:val="20"/>
            </w:rPr>
            <w:t>Rochat</w:t>
          </w:r>
          <w:proofErr w:type="spellEnd"/>
        </w:sdtContent>
      </w:sdt>
    </w:p>
    <w:p w14:paraId="3504B75A" w14:textId="77777777" w:rsidR="00DD6026" w:rsidRPr="00192C56" w:rsidRDefault="00DD6026" w:rsidP="002B6404">
      <w:pPr>
        <w:rPr>
          <w:sz w:val="16"/>
          <w:szCs w:val="16"/>
        </w:rPr>
      </w:pPr>
    </w:p>
    <w:p w14:paraId="60B75DD2" w14:textId="4BBE553A" w:rsidR="00820A30" w:rsidRPr="00114AA4" w:rsidRDefault="00734F47" w:rsidP="00C45432">
      <w:pPr>
        <w:rPr>
          <w:b/>
        </w:rPr>
      </w:pPr>
      <w:r>
        <w:rPr>
          <w:b/>
        </w:rPr>
        <w:t>e</w:t>
      </w:r>
      <w:r w:rsidR="00122898" w:rsidRPr="00C45432">
        <w:rPr>
          <w:b/>
        </w:rPr>
        <w:t>erste check</w:t>
      </w:r>
    </w:p>
    <w:p w14:paraId="3AE3030A" w14:textId="0F01CC62" w:rsidR="007E4729" w:rsidRPr="00C45432" w:rsidRDefault="00604905" w:rsidP="00820A30">
      <w:pPr>
        <w:ind w:firstLine="425"/>
        <w:rPr>
          <w:i/>
        </w:rPr>
      </w:pPr>
      <w:r w:rsidRPr="00C45432">
        <w:rPr>
          <w:i/>
        </w:rPr>
        <w:t>a. nieuwe cliënt</w:t>
      </w:r>
    </w:p>
    <w:p w14:paraId="31719844" w14:textId="0BC77443" w:rsidR="00604905" w:rsidRDefault="00BA41BB" w:rsidP="00355119">
      <w:pPr>
        <w:pStyle w:val="AInspring1"/>
      </w:pPr>
      <w:sdt>
        <w:sdtPr>
          <w:id w:val="-188580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v</w:t>
      </w:r>
      <w:r w:rsidR="00604905" w:rsidRPr="00C45432">
        <w:t>erklaarbaarheid keuze voor het notariskantoor</w:t>
      </w:r>
    </w:p>
    <w:sdt>
      <w:sdtPr>
        <w:id w:val="-1732925765"/>
        <w:placeholder>
          <w:docPart w:val="DefaultPlaceholder_-1854013440"/>
        </w:placeholder>
        <w:showingPlcHdr/>
        <w:text/>
      </w:sdtPr>
      <w:sdtEndPr/>
      <w:sdtContent>
        <w:p w14:paraId="13C5FF80" w14:textId="5C010278" w:rsidR="00C4279E" w:rsidRPr="00C45432" w:rsidRDefault="00C4279E" w:rsidP="00355119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12B05FD2" w14:textId="77777777" w:rsidR="00604905" w:rsidRPr="00167767" w:rsidRDefault="00604905" w:rsidP="00355119">
      <w:pPr>
        <w:pStyle w:val="AInspring1"/>
        <w:rPr>
          <w:sz w:val="16"/>
          <w:szCs w:val="16"/>
        </w:rPr>
      </w:pPr>
    </w:p>
    <w:p w14:paraId="6564A4F6" w14:textId="3DE31C39" w:rsidR="00604905" w:rsidRPr="00167767" w:rsidRDefault="00355119" w:rsidP="00355119">
      <w:pPr>
        <w:pStyle w:val="AInspring1"/>
        <w:rPr>
          <w:i/>
        </w:rPr>
      </w:pPr>
      <w:r w:rsidRPr="00167767">
        <w:rPr>
          <w:i/>
        </w:rPr>
        <w:tab/>
      </w:r>
      <w:r w:rsidR="00604905" w:rsidRPr="00167767">
        <w:rPr>
          <w:i/>
        </w:rPr>
        <w:t>b. bestaande cliënt</w:t>
      </w:r>
    </w:p>
    <w:p w14:paraId="793513BB" w14:textId="5C791A97" w:rsidR="00820A30" w:rsidRPr="00167767" w:rsidRDefault="00BA41BB" w:rsidP="00355119">
      <w:pPr>
        <w:pStyle w:val="AInspring1"/>
      </w:pPr>
      <w:sdt>
        <w:sdtPr>
          <w:id w:val="20918111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c</w:t>
      </w:r>
      <w:r w:rsidR="00D255E4" w:rsidRPr="00167767">
        <w:t>liënten</w:t>
      </w:r>
      <w:r w:rsidR="00820A30" w:rsidRPr="00167767">
        <w:t xml:space="preserve">kaart </w:t>
      </w:r>
      <w:r w:rsidR="002F7636">
        <w:t>beoordeeld</w:t>
      </w:r>
    </w:p>
    <w:p w14:paraId="3DC5C704" w14:textId="0A154102" w:rsidR="00E75CE3" w:rsidRPr="00167767" w:rsidRDefault="00BA41BB" w:rsidP="00355119">
      <w:pPr>
        <w:pStyle w:val="AInspring1"/>
      </w:pPr>
      <w:sdt>
        <w:sdtPr>
          <w:id w:val="-1731614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b</w:t>
      </w:r>
      <w:r w:rsidR="00820A30" w:rsidRPr="00167767">
        <w:t>ijzonderheden in eerdere dossiers</w:t>
      </w:r>
      <w:r w:rsidR="00D255E4" w:rsidRPr="00167767">
        <w:t xml:space="preserve">: </w:t>
      </w:r>
    </w:p>
    <w:p w14:paraId="6A4CBFE9" w14:textId="5E8B2147" w:rsidR="00E75CE3" w:rsidRPr="00BF15B6" w:rsidRDefault="006A18E0" w:rsidP="00355119">
      <w:pPr>
        <w:pStyle w:val="AInspring1"/>
        <w:rPr>
          <w:rFonts w:cs="Arial"/>
          <w:b/>
          <w:bCs/>
          <w:szCs w:val="20"/>
        </w:rPr>
      </w:pPr>
      <w:r w:rsidRPr="00BF15B6">
        <w:rPr>
          <w:rFonts w:cs="Arial"/>
          <w:b/>
          <w:bCs/>
          <w:szCs w:val="20"/>
        </w:rPr>
        <w:tab/>
      </w:r>
      <w:sdt>
        <w:sdtPr>
          <w:rPr>
            <w:rFonts w:cs="Arial"/>
            <w:b/>
            <w:bCs/>
            <w:szCs w:val="20"/>
          </w:rPr>
          <w:id w:val="1344211341"/>
          <w:placeholder>
            <w:docPart w:val="9226A764AF984911846D6026F70CBED4"/>
          </w:placeholder>
          <w:showingPlcHdr/>
        </w:sdtPr>
        <w:sdtEndPr/>
        <w:sdtContent>
          <w:r w:rsidRPr="00BF15B6">
            <w:rPr>
              <w:rFonts w:cs="Arial"/>
              <w:szCs w:val="20"/>
            </w:rPr>
            <w:t>Klik of tik om tekst in te voeren.</w:t>
          </w:r>
        </w:sdtContent>
      </w:sdt>
    </w:p>
    <w:p w14:paraId="21A79EF1" w14:textId="34137B7C" w:rsidR="00820A30" w:rsidRPr="00167767" w:rsidRDefault="00BA41BB" w:rsidP="00355119">
      <w:pPr>
        <w:pStyle w:val="AInspring1"/>
      </w:pPr>
      <w:sdt>
        <w:sdtPr>
          <w:id w:val="-2641494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c</w:t>
      </w:r>
      <w:r w:rsidR="00820A30" w:rsidRPr="00167767">
        <w:t>heck betalingsgedrag</w:t>
      </w:r>
    </w:p>
    <w:sdt>
      <w:sdtPr>
        <w:rPr>
          <w:sz w:val="16"/>
          <w:szCs w:val="16"/>
        </w:rPr>
        <w:id w:val="652407674"/>
        <w:placeholder>
          <w:docPart w:val="DefaultPlaceholder_-1854013440"/>
        </w:placeholder>
        <w:showingPlcHdr/>
        <w:text/>
      </w:sdtPr>
      <w:sdtEndPr/>
      <w:sdtContent>
        <w:p w14:paraId="4C79AC70" w14:textId="0751AA4E" w:rsidR="00604905" w:rsidRDefault="0019147A" w:rsidP="009766C6">
          <w:pPr>
            <w:rPr>
              <w:sz w:val="16"/>
              <w:szCs w:val="16"/>
            </w:rPr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0BD20969" w14:textId="77777777" w:rsidR="0019147A" w:rsidRPr="00167767" w:rsidRDefault="0019147A" w:rsidP="009766C6">
      <w:pPr>
        <w:rPr>
          <w:sz w:val="16"/>
          <w:szCs w:val="16"/>
        </w:rPr>
      </w:pPr>
    </w:p>
    <w:p w14:paraId="31F86FCC" w14:textId="26CF7D9C" w:rsidR="007E4729" w:rsidRPr="00167767" w:rsidRDefault="006A629A" w:rsidP="009766C6">
      <w:pPr>
        <w:rPr>
          <w:b/>
        </w:rPr>
      </w:pPr>
      <w:r>
        <w:rPr>
          <w:b/>
        </w:rPr>
        <w:t>Personaliaformulier</w:t>
      </w:r>
      <w:r w:rsidR="00361CBA" w:rsidRPr="00167767">
        <w:rPr>
          <w:b/>
        </w:rPr>
        <w:t xml:space="preserve"> </w:t>
      </w:r>
      <w:r w:rsidR="00122898" w:rsidRPr="00167767">
        <w:rPr>
          <w:b/>
        </w:rPr>
        <w:t>(</w:t>
      </w:r>
      <w:r w:rsidR="000C65C7" w:rsidRPr="00167767">
        <w:rPr>
          <w:b/>
        </w:rPr>
        <w:t>als voorafgaand geen bespreking plaatsvindt</w:t>
      </w:r>
      <w:r w:rsidR="00122898" w:rsidRPr="00167767">
        <w:rPr>
          <w:b/>
        </w:rPr>
        <w:t>)</w:t>
      </w:r>
    </w:p>
    <w:p w14:paraId="3B09999C" w14:textId="27C6D3CC" w:rsidR="009842E5" w:rsidRPr="00167767" w:rsidRDefault="00BA41BB" w:rsidP="00355119">
      <w:pPr>
        <w:pStyle w:val="AInspring1"/>
      </w:pPr>
      <w:sdt>
        <w:sdtPr>
          <w:id w:val="14390206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629A">
        <w:t>personaliaformulier</w:t>
      </w:r>
      <w:r w:rsidR="00031696" w:rsidRPr="00167767">
        <w:t xml:space="preserve"> verzonden</w:t>
      </w:r>
    </w:p>
    <w:p w14:paraId="492D87B5" w14:textId="5D994780" w:rsidR="00820A30" w:rsidRPr="00167767" w:rsidRDefault="00BA41BB" w:rsidP="00355119">
      <w:pPr>
        <w:pStyle w:val="AInspring1"/>
      </w:pPr>
      <w:sdt>
        <w:sdtPr>
          <w:id w:val="-16303931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629A">
        <w:t>personaliaformulier</w:t>
      </w:r>
      <w:r w:rsidR="00031696" w:rsidRPr="00167767">
        <w:t xml:space="preserve"> retour ontvangen</w:t>
      </w:r>
    </w:p>
    <w:sdt>
      <w:sdtPr>
        <w:rPr>
          <w:sz w:val="16"/>
          <w:szCs w:val="16"/>
        </w:rPr>
        <w:id w:val="722342789"/>
        <w:placeholder>
          <w:docPart w:val="DefaultPlaceholder_-1854013440"/>
        </w:placeholder>
        <w:showingPlcHdr/>
        <w:text/>
      </w:sdtPr>
      <w:sdtEndPr/>
      <w:sdtContent>
        <w:p w14:paraId="5108ABB8" w14:textId="0E0A11CC" w:rsidR="007E4729" w:rsidRDefault="0019147A" w:rsidP="009766C6">
          <w:pPr>
            <w:rPr>
              <w:sz w:val="16"/>
              <w:szCs w:val="16"/>
            </w:rPr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71EFE782" w14:textId="77777777" w:rsidR="0019147A" w:rsidRPr="00167767" w:rsidRDefault="0019147A" w:rsidP="009766C6">
      <w:pPr>
        <w:rPr>
          <w:sz w:val="16"/>
          <w:szCs w:val="16"/>
        </w:rPr>
      </w:pPr>
    </w:p>
    <w:p w14:paraId="476BE9E2" w14:textId="79267576" w:rsidR="007E4729" w:rsidRPr="00167767" w:rsidRDefault="00734F47" w:rsidP="007E4729">
      <w:pPr>
        <w:rPr>
          <w:b/>
        </w:rPr>
      </w:pPr>
      <w:r w:rsidRPr="00167767">
        <w:rPr>
          <w:b/>
        </w:rPr>
        <w:t>a</w:t>
      </w:r>
      <w:r w:rsidR="00031696" w:rsidRPr="00167767">
        <w:rPr>
          <w:b/>
        </w:rPr>
        <w:t>dresgegevens</w:t>
      </w:r>
    </w:p>
    <w:p w14:paraId="7EB8A357" w14:textId="220ED118" w:rsidR="00865E15" w:rsidRPr="00167767" w:rsidRDefault="00BA41BB" w:rsidP="00355119">
      <w:pPr>
        <w:pStyle w:val="AInspring1"/>
      </w:pPr>
      <w:sdt>
        <w:sdtPr>
          <w:id w:val="12215554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k</w:t>
      </w:r>
      <w:r w:rsidR="007F6562" w:rsidRPr="00167767">
        <w:t>lopt</w:t>
      </w:r>
      <w:r w:rsidR="00361CBA" w:rsidRPr="00167767">
        <w:t xml:space="preserve"> het </w:t>
      </w:r>
      <w:r w:rsidR="00865E15" w:rsidRPr="00167767">
        <w:t>adres met adres in BRP</w:t>
      </w:r>
      <w:r w:rsidR="00361CBA" w:rsidRPr="00167767">
        <w:t>?</w:t>
      </w:r>
      <w:r w:rsidR="00816A83">
        <w:t xml:space="preserve"> </w:t>
      </w:r>
      <w:sdt>
        <w:sdtPr>
          <w:id w:val="14159687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61CBA" w:rsidRPr="00167767">
        <w:t xml:space="preserve"> </w:t>
      </w:r>
      <w:r w:rsidR="00736A86" w:rsidRPr="00167767">
        <w:t>j</w:t>
      </w:r>
      <w:r w:rsidR="00361CBA" w:rsidRPr="00167767">
        <w:t>a/</w:t>
      </w:r>
      <w:r w:rsidR="00816A83">
        <w:t xml:space="preserve"> </w:t>
      </w:r>
      <w:sdt>
        <w:sdtPr>
          <w:id w:val="-337933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361CBA" w:rsidRPr="00167767">
        <w:t>nee</w:t>
      </w:r>
    </w:p>
    <w:p w14:paraId="056C6819" w14:textId="1A3BE81B" w:rsidR="00865E15" w:rsidRPr="00167767" w:rsidRDefault="00BA41BB" w:rsidP="00355119">
      <w:pPr>
        <w:pStyle w:val="AInspring1"/>
      </w:pPr>
      <w:sdt>
        <w:sdtPr>
          <w:id w:val="-12928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i</w:t>
      </w:r>
      <w:r w:rsidR="007F6562" w:rsidRPr="00167767">
        <w:t>s</w:t>
      </w:r>
      <w:r w:rsidR="007F6562" w:rsidRPr="00167767">
        <w:rPr>
          <w:color w:val="404040" w:themeColor="text1" w:themeTint="BF"/>
        </w:rPr>
        <w:t xml:space="preserve"> </w:t>
      </w:r>
      <w:r w:rsidR="00361CBA" w:rsidRPr="00167767">
        <w:t xml:space="preserve">sprake van </w:t>
      </w:r>
      <w:r w:rsidR="00D255E4" w:rsidRPr="00167767">
        <w:t>geheim adres</w:t>
      </w:r>
      <w:r w:rsidR="00361CBA" w:rsidRPr="00167767">
        <w:t xml:space="preserve">? </w:t>
      </w:r>
      <w:sdt>
        <w:sdtPr>
          <w:id w:val="322169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361CBA" w:rsidRPr="00167767">
        <w:t>ja/</w:t>
      </w:r>
      <w:r w:rsidR="00816A83">
        <w:t xml:space="preserve"> </w:t>
      </w:r>
      <w:sdt>
        <w:sdtPr>
          <w:id w:val="-9245669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816A83">
        <w:t xml:space="preserve"> </w:t>
      </w:r>
      <w:r w:rsidR="00361CBA" w:rsidRPr="00167767">
        <w:t>nee</w:t>
      </w:r>
      <w:r w:rsidR="00D255E4" w:rsidRPr="00167767">
        <w:t xml:space="preserve"> </w:t>
      </w:r>
    </w:p>
    <w:p w14:paraId="47866108" w14:textId="33596ED7" w:rsidR="000C7B84" w:rsidRDefault="00BA41BB" w:rsidP="00355119">
      <w:pPr>
        <w:pStyle w:val="AInspring1"/>
      </w:pPr>
      <w:sdt>
        <w:sdtPr>
          <w:id w:val="-1295901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m</w:t>
      </w:r>
      <w:r w:rsidR="00122898" w:rsidRPr="00167767">
        <w:t>ogelijk extra check bij buitenlands adres</w:t>
      </w:r>
    </w:p>
    <w:sdt>
      <w:sdtPr>
        <w:id w:val="-678046057"/>
        <w:placeholder>
          <w:docPart w:val="DefaultPlaceholder_-1854013440"/>
        </w:placeholder>
        <w:showingPlcHdr/>
        <w:text/>
      </w:sdtPr>
      <w:sdtEndPr/>
      <w:sdtContent>
        <w:p w14:paraId="08FDFCA2" w14:textId="6289912B" w:rsidR="0019147A" w:rsidRPr="00167767" w:rsidRDefault="0019147A" w:rsidP="00355119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20FA9081" w14:textId="77777777" w:rsidR="000C7B84" w:rsidRPr="00167767" w:rsidRDefault="000C7B84" w:rsidP="00865E15">
      <w:pPr>
        <w:rPr>
          <w:sz w:val="16"/>
          <w:szCs w:val="16"/>
        </w:rPr>
      </w:pPr>
    </w:p>
    <w:p w14:paraId="11F863D6" w14:textId="4922B82F" w:rsidR="007E4729" w:rsidRPr="00167767" w:rsidRDefault="00734F47" w:rsidP="009766C6">
      <w:r w:rsidRPr="00167767">
        <w:rPr>
          <w:b/>
        </w:rPr>
        <w:t>t</w:t>
      </w:r>
      <w:r w:rsidR="00865E15" w:rsidRPr="00167767">
        <w:rPr>
          <w:b/>
        </w:rPr>
        <w:t xml:space="preserve">elefoonnummer </w:t>
      </w:r>
    </w:p>
    <w:p w14:paraId="7EB9E32A" w14:textId="1EF03032" w:rsidR="00865E15" w:rsidRDefault="00BA41BB" w:rsidP="00355119">
      <w:pPr>
        <w:pStyle w:val="AInspring1"/>
      </w:pPr>
      <w:sdt>
        <w:sdtPr>
          <w:id w:val="10135809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n</w:t>
      </w:r>
      <w:r w:rsidR="00361CBA" w:rsidRPr="00167767">
        <w:t>odig om</w:t>
      </w:r>
      <w:r w:rsidR="00C219A6" w:rsidRPr="00167767">
        <w:t xml:space="preserve"> het opgegeven</w:t>
      </w:r>
      <w:r w:rsidR="00361CBA" w:rsidRPr="00167767">
        <w:t xml:space="preserve"> telefoonnummer te controleren? </w:t>
      </w:r>
      <w:sdt>
        <w:sdtPr>
          <w:id w:val="65158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B97794" w:rsidRPr="00167767">
        <w:t>ja/</w:t>
      </w:r>
      <w:r w:rsidR="00816A83">
        <w:t xml:space="preserve"> </w:t>
      </w:r>
      <w:sdt>
        <w:sdtPr>
          <w:id w:val="-7689963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816A83">
        <w:t xml:space="preserve"> </w:t>
      </w:r>
      <w:r w:rsidR="00B97794" w:rsidRPr="00167767">
        <w:t>nee</w:t>
      </w:r>
    </w:p>
    <w:sdt>
      <w:sdtPr>
        <w:id w:val="-1764601581"/>
        <w:placeholder>
          <w:docPart w:val="DefaultPlaceholder_-1854013440"/>
        </w:placeholder>
        <w:showingPlcHdr/>
        <w:text/>
      </w:sdtPr>
      <w:sdtEndPr/>
      <w:sdtContent>
        <w:p w14:paraId="6FFE62BD" w14:textId="485FBC3A" w:rsidR="0019147A" w:rsidRPr="00167767" w:rsidRDefault="0019147A" w:rsidP="00355119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0788B449" w14:textId="77777777" w:rsidR="00865E15" w:rsidRPr="00167767" w:rsidRDefault="00865E15" w:rsidP="009766C6">
      <w:pPr>
        <w:rPr>
          <w:sz w:val="16"/>
          <w:szCs w:val="16"/>
        </w:rPr>
      </w:pPr>
    </w:p>
    <w:p w14:paraId="4F425A1A" w14:textId="31701A7D" w:rsidR="00031696" w:rsidRPr="00167767" w:rsidRDefault="00734F47" w:rsidP="00865E15">
      <w:pPr>
        <w:rPr>
          <w:b/>
        </w:rPr>
      </w:pPr>
      <w:r w:rsidRPr="00167767">
        <w:rPr>
          <w:b/>
        </w:rPr>
        <w:t>b</w:t>
      </w:r>
      <w:r w:rsidR="00031696" w:rsidRPr="00167767">
        <w:rPr>
          <w:b/>
        </w:rPr>
        <w:t>ankrekeningnummer</w:t>
      </w:r>
    </w:p>
    <w:p w14:paraId="3D2532C5" w14:textId="4A1D156F" w:rsidR="00865E15" w:rsidRPr="00167767" w:rsidRDefault="00D255E4" w:rsidP="00865E15">
      <w:r w:rsidRPr="00167767">
        <w:t>(</w:t>
      </w:r>
      <w:r w:rsidR="0085777E" w:rsidRPr="00167767">
        <w:t>bij een</w:t>
      </w:r>
      <w:r w:rsidRPr="00167767">
        <w:t xml:space="preserve"> </w:t>
      </w:r>
      <w:r w:rsidR="00361CBA" w:rsidRPr="00167767">
        <w:t xml:space="preserve">dossier </w:t>
      </w:r>
      <w:r w:rsidRPr="00167767">
        <w:t>waar geldverkeer bij komt kijken)</w:t>
      </w:r>
    </w:p>
    <w:p w14:paraId="571976BF" w14:textId="5FF7948A" w:rsidR="00865E15" w:rsidRDefault="00BA41BB" w:rsidP="00355119">
      <w:pPr>
        <w:pStyle w:val="AInspring1"/>
      </w:pPr>
      <w:sdt>
        <w:sdtPr>
          <w:id w:val="17482965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b</w:t>
      </w:r>
      <w:r w:rsidR="00865E15" w:rsidRPr="00167767">
        <w:t xml:space="preserve">ankrekeningnummer is gecontroleerd </w:t>
      </w:r>
    </w:p>
    <w:sdt>
      <w:sdtPr>
        <w:id w:val="-601025829"/>
        <w:placeholder>
          <w:docPart w:val="DefaultPlaceholder_-1854013440"/>
        </w:placeholder>
        <w:showingPlcHdr/>
        <w:text/>
      </w:sdtPr>
      <w:sdtEndPr/>
      <w:sdtContent>
        <w:p w14:paraId="687E4570" w14:textId="4ABDC7B7" w:rsidR="0019147A" w:rsidRPr="00167767" w:rsidRDefault="0019147A" w:rsidP="00355119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24445677" w14:textId="77777777" w:rsidR="007E4729" w:rsidRPr="00167767" w:rsidRDefault="007E4729" w:rsidP="009766C6">
      <w:pPr>
        <w:rPr>
          <w:sz w:val="16"/>
          <w:szCs w:val="16"/>
        </w:rPr>
      </w:pPr>
    </w:p>
    <w:p w14:paraId="0E9F3602" w14:textId="314E019B" w:rsidR="00865E15" w:rsidRPr="00167767" w:rsidRDefault="00F3340B" w:rsidP="009766C6">
      <w:pPr>
        <w:rPr>
          <w:b/>
        </w:rPr>
      </w:pPr>
      <w:r w:rsidRPr="00167767">
        <w:rPr>
          <w:b/>
        </w:rPr>
        <w:t>b</w:t>
      </w:r>
      <w:r w:rsidR="00865E15" w:rsidRPr="00167767">
        <w:rPr>
          <w:b/>
        </w:rPr>
        <w:t>eroe</w:t>
      </w:r>
      <w:r w:rsidR="00031696" w:rsidRPr="00167767">
        <w:rPr>
          <w:b/>
        </w:rPr>
        <w:t>p</w:t>
      </w:r>
      <w:r w:rsidRPr="00167767">
        <w:rPr>
          <w:b/>
        </w:rPr>
        <w:t>/bedrijf</w:t>
      </w:r>
      <w:r w:rsidR="00031696" w:rsidRPr="00167767">
        <w:rPr>
          <w:b/>
        </w:rPr>
        <w:t xml:space="preserve"> van cliënt</w:t>
      </w:r>
    </w:p>
    <w:p w14:paraId="65F75622" w14:textId="18A0623D" w:rsidR="008E10F3" w:rsidRPr="00167767" w:rsidRDefault="00DD6026" w:rsidP="009766C6">
      <w:r w:rsidRPr="00167767">
        <w:t>o</w:t>
      </w:r>
      <w:r w:rsidR="007E4729" w:rsidRPr="00167767">
        <w:t>mschrijving:</w:t>
      </w:r>
    </w:p>
    <w:p w14:paraId="316EC755" w14:textId="3BC6BDEB" w:rsidR="007E4729" w:rsidRPr="00BF15B6" w:rsidRDefault="00BA41BB" w:rsidP="009766C6">
      <w:pPr>
        <w:rPr>
          <w:rFonts w:cs="Arial"/>
          <w:szCs w:val="20"/>
        </w:rPr>
      </w:pPr>
      <w:sdt>
        <w:sdtPr>
          <w:rPr>
            <w:rFonts w:cs="Arial"/>
            <w:szCs w:val="20"/>
          </w:rPr>
          <w:id w:val="-2095931168"/>
          <w:placeholder>
            <w:docPart w:val="F04F39E0EE9F48788023E41926FFD9BA"/>
          </w:placeholder>
        </w:sdtPr>
        <w:sdtEndPr/>
        <w:sdtContent>
          <w:r>
            <w:rPr>
              <w:rFonts w:cs="Arial"/>
              <w:szCs w:val="20"/>
            </w:rPr>
            <w:t>-</w:t>
          </w:r>
        </w:sdtContent>
      </w:sdt>
    </w:p>
    <w:p w14:paraId="16C6647C" w14:textId="77777777" w:rsidR="006A18E0" w:rsidRDefault="006A18E0" w:rsidP="00D255E4"/>
    <w:p w14:paraId="2CACF0CE" w14:textId="31E77027" w:rsidR="00031696" w:rsidRPr="00167767" w:rsidRDefault="00734F47" w:rsidP="00D255E4">
      <w:r w:rsidRPr="00167767">
        <w:rPr>
          <w:b/>
        </w:rPr>
        <w:t>a</w:t>
      </w:r>
      <w:r w:rsidR="000C7B84" w:rsidRPr="00167767">
        <w:rPr>
          <w:b/>
        </w:rPr>
        <w:t>andachtspunten i.v.m. burgerlijke staat cliënt</w:t>
      </w:r>
    </w:p>
    <w:p w14:paraId="701615A0" w14:textId="2D0DDC72" w:rsidR="000C7B84" w:rsidRPr="00167767" w:rsidRDefault="00D255E4" w:rsidP="007E4729">
      <w:r w:rsidRPr="00167767">
        <w:t>(afhankelijk van het type dienstverlening dat van de notaris wordt gevraagd)</w:t>
      </w:r>
    </w:p>
    <w:p w14:paraId="4FA82FCD" w14:textId="7E633642" w:rsidR="00C219A6" w:rsidRPr="006A18E0" w:rsidRDefault="00BA41BB" w:rsidP="00355119">
      <w:pPr>
        <w:pStyle w:val="AInspring1"/>
        <w:rPr>
          <w:rStyle w:val="StijlTekstvantijdelijkeaanduidingLatijnsArial10ptVet"/>
        </w:rPr>
      </w:pPr>
      <w:sdt>
        <w:sdtPr>
          <w:id w:val="-8273655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BA41BB">
            <w:rPr>
              <w:rFonts w:eastAsia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d</w:t>
      </w:r>
      <w:r w:rsidR="00C219A6" w:rsidRPr="00167767">
        <w:t xml:space="preserve">e burgerlijke staat is </w:t>
      </w:r>
      <w:sdt>
        <w:sdtPr>
          <w:rPr>
            <w:rStyle w:val="StijlTekstvantijdelijkeaanduidingLatijnsArial10ptVet"/>
            <w:b w:val="0"/>
            <w:bCs w:val="0"/>
          </w:rPr>
          <w:id w:val="-1094865945"/>
          <w:placeholder>
            <w:docPart w:val="B58EA059FD9A4BBDABE026B44D64CE8C"/>
          </w:placeholder>
        </w:sdtPr>
        <w:sdtEndPr>
          <w:rPr>
            <w:rStyle w:val="StijlTekstvantijdelijkeaanduidingLatijnsArial10ptVet"/>
            <w:b/>
            <w:bCs/>
          </w:rPr>
        </w:sdtEndPr>
        <w:sdtContent>
          <w:r>
            <w:rPr>
              <w:rStyle w:val="StijlTekstvantijdelijkeaanduidingLatijnsArial10ptVet"/>
              <w:b w:val="0"/>
              <w:bCs w:val="0"/>
            </w:rPr>
            <w:t>gehuwd</w:t>
          </w:r>
        </w:sdtContent>
      </w:sdt>
    </w:p>
    <w:p w14:paraId="61BE2143" w14:textId="19E69427" w:rsidR="000C7B84" w:rsidRPr="00167767" w:rsidRDefault="00BA41BB" w:rsidP="00355119">
      <w:pPr>
        <w:pStyle w:val="AInspring1"/>
      </w:pPr>
      <w:sdt>
        <w:sdtPr>
          <w:id w:val="-20474412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a</w:t>
      </w:r>
      <w:r w:rsidR="000C7B84" w:rsidRPr="00167767">
        <w:t>rt. 1:88 BW</w:t>
      </w:r>
    </w:p>
    <w:p w14:paraId="1AE52763" w14:textId="77777777" w:rsidR="0019147A" w:rsidRDefault="00BA41BB" w:rsidP="00B97794">
      <w:pPr>
        <w:pStyle w:val="AInspring1"/>
      </w:pPr>
      <w:sdt>
        <w:sdtPr>
          <w:id w:val="-5070644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B97794" w:rsidRPr="00167767">
        <w:t xml:space="preserve">is sprake van </w:t>
      </w:r>
      <w:r w:rsidR="00DD6026" w:rsidRPr="00167767">
        <w:t>v</w:t>
      </w:r>
      <w:r w:rsidR="000C7B84" w:rsidRPr="00167767">
        <w:t>ergoedingsrechten</w:t>
      </w:r>
      <w:r w:rsidR="00B97794" w:rsidRPr="00167767">
        <w:t xml:space="preserve">? </w:t>
      </w:r>
      <w:sdt>
        <w:sdtPr>
          <w:id w:val="-611089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B97794" w:rsidRPr="00167767">
        <w:t>ja/</w:t>
      </w:r>
      <w:r w:rsidR="00816A83">
        <w:t xml:space="preserve"> </w:t>
      </w:r>
      <w:sdt>
        <w:sdtPr>
          <w:id w:val="-845318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B97794" w:rsidRPr="00167767">
        <w:t>nee</w:t>
      </w:r>
      <w:r w:rsidR="00B97794" w:rsidRPr="00167767">
        <w:br/>
      </w:r>
      <w:r w:rsidR="00DD6026" w:rsidRPr="00167767">
        <w:t>t</w:t>
      </w:r>
      <w:r w:rsidR="000C7B84" w:rsidRPr="00167767">
        <w:t>ot welk</w:t>
      </w:r>
      <w:r w:rsidR="00031696" w:rsidRPr="00167767">
        <w:t xml:space="preserve"> vermogen </w:t>
      </w:r>
      <w:r w:rsidR="00B97794" w:rsidRPr="00167767">
        <w:t xml:space="preserve">gaat </w:t>
      </w:r>
      <w:r w:rsidR="00031696" w:rsidRPr="00167767">
        <w:t>het goed behoren</w:t>
      </w:r>
      <w:r w:rsidR="00B97794" w:rsidRPr="00167767">
        <w:t>?</w:t>
      </w:r>
      <w:r w:rsidR="00361CBA" w:rsidRPr="00167767">
        <w:t xml:space="preserve"> </w:t>
      </w:r>
      <w:sdt>
        <w:sdtPr>
          <w:id w:val="-1393115710"/>
          <w:placeholder>
            <w:docPart w:val="DefaultPlaceholder_-1854013440"/>
          </w:placeholder>
          <w:showingPlcHdr/>
          <w:text/>
        </w:sdtPr>
        <w:sdtEndPr/>
        <w:sdtContent>
          <w:r w:rsidR="0019147A" w:rsidRPr="002E3DE4">
            <w:rPr>
              <w:rStyle w:val="Tekstvantijdelijkeaanduiding"/>
            </w:rPr>
            <w:t>Klik of tik om tekst in te voeren.</w:t>
          </w:r>
        </w:sdtContent>
      </w:sdt>
    </w:p>
    <w:p w14:paraId="3618E3CB" w14:textId="6424D209" w:rsidR="00F2401F" w:rsidRPr="00167767" w:rsidRDefault="0019147A" w:rsidP="00B97794">
      <w:pPr>
        <w:pStyle w:val="AInspring1"/>
      </w:pPr>
      <w:r>
        <w:tab/>
      </w:r>
      <w:r w:rsidR="00DD6026" w:rsidRPr="00167767">
        <w:t>m</w:t>
      </w:r>
      <w:r w:rsidR="00361CBA" w:rsidRPr="00167767">
        <w:t>oet</w:t>
      </w:r>
      <w:r w:rsidR="00A077F0" w:rsidRPr="00167767">
        <w:t xml:space="preserve"> het vergoedingsrecht</w:t>
      </w:r>
      <w:r w:rsidR="00F9579D" w:rsidRPr="00167767">
        <w:t xml:space="preserve"> worden </w:t>
      </w:r>
    </w:p>
    <w:p w14:paraId="6D083593" w14:textId="708777B8" w:rsidR="00BA25D1" w:rsidRPr="00167767" w:rsidRDefault="00F2401F" w:rsidP="00C811BB">
      <w:pPr>
        <w:pStyle w:val="AInspring1"/>
        <w:tabs>
          <w:tab w:val="clear" w:pos="425"/>
          <w:tab w:val="left" w:pos="0"/>
        </w:tabs>
        <w:ind w:left="0" w:firstLine="0"/>
      </w:pPr>
      <w:r w:rsidRPr="00167767">
        <w:tab/>
      </w:r>
      <w:r w:rsidR="00361CBA" w:rsidRPr="00167767">
        <w:t xml:space="preserve">vastgelegd? </w:t>
      </w:r>
      <w:sdt>
        <w:sdtPr>
          <w:id w:val="-25267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704ABA" w:rsidRPr="00167767">
        <w:t>j</w:t>
      </w:r>
      <w:r w:rsidR="00361CBA" w:rsidRPr="00167767">
        <w:t>a/</w:t>
      </w:r>
      <w:r w:rsidR="00816A83">
        <w:t xml:space="preserve"> </w:t>
      </w:r>
      <w:sdt>
        <w:sdtPr>
          <w:id w:val="719173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361CBA" w:rsidRPr="00167767">
        <w:t>nee</w:t>
      </w:r>
      <w:r w:rsidR="00C811BB" w:rsidRPr="00167767">
        <w:br/>
      </w:r>
      <w:r w:rsidR="00C811BB" w:rsidRPr="00167767">
        <w:br/>
      </w:r>
      <w:r w:rsidR="00734F47" w:rsidRPr="00167767">
        <w:rPr>
          <w:b/>
        </w:rPr>
        <w:t>f</w:t>
      </w:r>
      <w:r w:rsidR="003C2225" w:rsidRPr="00167767">
        <w:rPr>
          <w:b/>
        </w:rPr>
        <w:t>inanciering</w:t>
      </w:r>
    </w:p>
    <w:p w14:paraId="552BA66B" w14:textId="465A583C" w:rsidR="00031185" w:rsidRPr="00167767" w:rsidRDefault="00BA41BB" w:rsidP="00BA25D1">
      <w:pPr>
        <w:pStyle w:val="AInspring1"/>
        <w:rPr>
          <w:color w:val="404040" w:themeColor="text1" w:themeTint="BF"/>
        </w:rPr>
      </w:pPr>
      <w:sdt>
        <w:sdtPr>
          <w:id w:val="1531604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 w:rsidRPr="00167767">
        <w:t xml:space="preserve"> </w:t>
      </w:r>
      <w:r w:rsidR="00DD6026" w:rsidRPr="00167767">
        <w:t>i</w:t>
      </w:r>
      <w:r w:rsidR="00031185" w:rsidRPr="00167767">
        <w:t xml:space="preserve">s sprake van een financiering anders dan door een bank? </w:t>
      </w:r>
      <w:r w:rsidR="003C4248" w:rsidRPr="00167767">
        <w:t>m</w:t>
      </w:r>
      <w:r w:rsidR="00031185" w:rsidRPr="00167767">
        <w:t>oet vastlegging plaatsvinden?</w:t>
      </w:r>
      <w:r w:rsidR="00816A83">
        <w:t xml:space="preserve"> </w:t>
      </w:r>
      <w:sdt>
        <w:sdtPr>
          <w:id w:val="-20323285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ja/ </w:t>
      </w:r>
      <w:sdt>
        <w:sdtPr>
          <w:id w:val="-895277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nee</w:t>
      </w:r>
    </w:p>
    <w:p w14:paraId="069C4C70" w14:textId="6DA39E21" w:rsidR="00031185" w:rsidRDefault="00BA41BB" w:rsidP="00BA25D1">
      <w:pPr>
        <w:pStyle w:val="AInspring1"/>
      </w:pPr>
      <w:sdt>
        <w:sdtPr>
          <w:id w:val="-434523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a</w:t>
      </w:r>
      <w:r w:rsidR="00031185" w:rsidRPr="00167767">
        <w:t xml:space="preserve">ls volledig met eigen geld wordt betaald: is het nodig om contact op te nemen met de bank en heeft de cliënt hier toestemming voor gegeven?  </w:t>
      </w:r>
      <w:sdt>
        <w:sdtPr>
          <w:id w:val="-20683329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ja/ </w:t>
      </w:r>
      <w:sdt>
        <w:sdtPr>
          <w:id w:val="20412342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nee</w:t>
      </w:r>
    </w:p>
    <w:sdt>
      <w:sdtPr>
        <w:id w:val="-1567103056"/>
        <w:placeholder>
          <w:docPart w:val="DefaultPlaceholder_-1854013440"/>
        </w:placeholder>
        <w:showingPlcHdr/>
        <w:text/>
      </w:sdtPr>
      <w:sdtEndPr/>
      <w:sdtContent>
        <w:p w14:paraId="38F65259" w14:textId="5BF60B08" w:rsidR="0019147A" w:rsidRPr="00167767" w:rsidRDefault="0019147A" w:rsidP="00BA25D1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18DC3992" w14:textId="24FE522D" w:rsidR="0085777E" w:rsidRPr="00167767" w:rsidRDefault="0085777E" w:rsidP="007E4729">
      <w:pPr>
        <w:rPr>
          <w:b/>
          <w:sz w:val="16"/>
          <w:szCs w:val="16"/>
        </w:rPr>
      </w:pPr>
    </w:p>
    <w:p w14:paraId="49F58916" w14:textId="294A381E" w:rsidR="007E4729" w:rsidRPr="00167767" w:rsidRDefault="00734F47" w:rsidP="007E4729">
      <w:r w:rsidRPr="00167767">
        <w:rPr>
          <w:b/>
        </w:rPr>
        <w:t>i</w:t>
      </w:r>
      <w:r w:rsidR="007E4729" w:rsidRPr="00167767">
        <w:rPr>
          <w:b/>
        </w:rPr>
        <w:t>s sprake van een vertegenwoordiger?</w:t>
      </w:r>
    </w:p>
    <w:p w14:paraId="658746F1" w14:textId="3386A86D" w:rsidR="000C7B84" w:rsidRPr="00167767" w:rsidRDefault="00BA41BB" w:rsidP="00BA25D1">
      <w:pPr>
        <w:pStyle w:val="AInspring1"/>
      </w:pPr>
      <w:sdt>
        <w:sdtPr>
          <w:id w:val="12126115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n</w:t>
      </w:r>
      <w:r w:rsidR="000C7B84" w:rsidRPr="00167767">
        <w:t>ee</w:t>
      </w:r>
    </w:p>
    <w:p w14:paraId="11B9823E" w14:textId="46F562BE" w:rsidR="000C7B84" w:rsidRPr="00167767" w:rsidRDefault="00BA41BB" w:rsidP="00BA25D1">
      <w:pPr>
        <w:pStyle w:val="AInspring1"/>
      </w:pPr>
      <w:sdt>
        <w:sdtPr>
          <w:id w:val="-9891676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j</w:t>
      </w:r>
      <w:r w:rsidR="000C7B84" w:rsidRPr="00167767">
        <w:t xml:space="preserve">a, </w:t>
      </w:r>
      <w:r w:rsidR="00D255E4" w:rsidRPr="00167767">
        <w:t xml:space="preserve">namelijk: </w:t>
      </w:r>
      <w:sdt>
        <w:sdtPr>
          <w:rPr>
            <w:b/>
            <w:bCs/>
            <w:szCs w:val="20"/>
          </w:rPr>
          <w:id w:val="1533764735"/>
          <w:placeholder>
            <w:docPart w:val="744A7B88DEDB48FD8C4117E88385A412"/>
          </w:placeholder>
          <w:showingPlcHdr/>
        </w:sdtPr>
        <w:sdtEndPr>
          <w:rPr>
            <w:b w:val="0"/>
            <w:bCs w:val="0"/>
          </w:rPr>
        </w:sdtEndPr>
        <w:sdtContent>
          <w:r w:rsidR="006A18E0" w:rsidRPr="00BF15B6">
            <w:rPr>
              <w:rFonts w:cs="Arial"/>
              <w:szCs w:val="20"/>
            </w:rPr>
            <w:t>Klik of tik om tekst in te voeren.</w:t>
          </w:r>
        </w:sdtContent>
      </w:sdt>
    </w:p>
    <w:p w14:paraId="3D39ED05" w14:textId="09122BF8" w:rsidR="000C7B84" w:rsidRDefault="00BA41BB" w:rsidP="00BA25D1">
      <w:pPr>
        <w:pStyle w:val="AInspring1"/>
      </w:pPr>
      <w:sdt>
        <w:sdtPr>
          <w:id w:val="9563778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0C7B84" w:rsidRPr="00167767">
        <w:t>check op faillissement/handelingsonbe</w:t>
      </w:r>
      <w:r w:rsidR="006A741E" w:rsidRPr="00167767">
        <w:t>-</w:t>
      </w:r>
      <w:r w:rsidR="000C7B84" w:rsidRPr="00167767">
        <w:t>kwaamheid/handelingsonbevoegdheid</w:t>
      </w:r>
    </w:p>
    <w:sdt>
      <w:sdtPr>
        <w:id w:val="1487287438"/>
        <w:placeholder>
          <w:docPart w:val="DefaultPlaceholder_-1854013440"/>
        </w:placeholder>
        <w:showingPlcHdr/>
        <w:text/>
      </w:sdtPr>
      <w:sdtEndPr/>
      <w:sdtContent>
        <w:p w14:paraId="192D7873" w14:textId="44EEEC87" w:rsidR="0019147A" w:rsidRPr="00167767" w:rsidRDefault="0019147A" w:rsidP="00BA25D1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2422C90A" w14:textId="77777777" w:rsidR="000C7B84" w:rsidRPr="00167767" w:rsidRDefault="000C7B84" w:rsidP="007E4729">
      <w:pPr>
        <w:rPr>
          <w:sz w:val="16"/>
          <w:szCs w:val="16"/>
        </w:rPr>
      </w:pPr>
    </w:p>
    <w:p w14:paraId="42644340" w14:textId="7E1F02A1" w:rsidR="007E4729" w:rsidRPr="00C45432" w:rsidRDefault="00734F47" w:rsidP="009766C6">
      <w:pPr>
        <w:rPr>
          <w:b/>
        </w:rPr>
      </w:pPr>
      <w:r>
        <w:rPr>
          <w:b/>
        </w:rPr>
        <w:t>z</w:t>
      </w:r>
      <w:r w:rsidR="007E4729" w:rsidRPr="00C45432">
        <w:rPr>
          <w:b/>
        </w:rPr>
        <w:t xml:space="preserve">ijn er </w:t>
      </w:r>
      <w:r w:rsidR="00073EBE" w:rsidRPr="00C45432">
        <w:rPr>
          <w:b/>
        </w:rPr>
        <w:t>medische aandachtspunten</w:t>
      </w:r>
      <w:r w:rsidR="007E4729" w:rsidRPr="00C45432">
        <w:rPr>
          <w:b/>
        </w:rPr>
        <w:t>?</w:t>
      </w:r>
    </w:p>
    <w:p w14:paraId="06AE23E7" w14:textId="1E5E5E90" w:rsidR="00736A86" w:rsidRPr="00BF15B6" w:rsidRDefault="00BA41BB" w:rsidP="000C7B84">
      <w:pPr>
        <w:rPr>
          <w:rStyle w:val="StijlTekstvantijdelijkeaanduidingLatijnsArial10ptVet"/>
          <w:rFonts w:eastAsia="Times New Roman"/>
          <w:szCs w:val="22"/>
        </w:rPr>
      </w:pPr>
      <w:sdt>
        <w:sdtPr>
          <w:rPr>
            <w:rStyle w:val="StijlTekstvantijdelijkeaanduidingLatijnsArial10ptVet"/>
            <w:rFonts w:eastAsia="Times New Roman"/>
            <w:szCs w:val="22"/>
          </w:rPr>
          <w:id w:val="1060828384"/>
          <w:placeholder>
            <w:docPart w:val="C5820374F1CD4D1382B08313AE870F0D"/>
          </w:placeholder>
        </w:sdtPr>
        <w:sdtEndPr>
          <w:rPr>
            <w:rStyle w:val="StijlTekstvantijdelijkeaanduidingLatijnsArial10ptVet"/>
          </w:rPr>
        </w:sdtEndPr>
        <w:sdtContent>
          <w:r>
            <w:rPr>
              <w:rStyle w:val="StijlTekstvantijdelijkeaanduidingLatijnsArial10ptVet"/>
              <w:rFonts w:eastAsia="Times New Roman"/>
              <w:szCs w:val="22"/>
            </w:rPr>
            <w:t>nee</w:t>
          </w:r>
        </w:sdtContent>
      </w:sdt>
    </w:p>
    <w:p w14:paraId="4A545BAE" w14:textId="77777777" w:rsidR="006A18E0" w:rsidRDefault="006A18E0" w:rsidP="009766C6"/>
    <w:p w14:paraId="5293D8A2" w14:textId="04444694" w:rsidR="007E4729" w:rsidRPr="00C45432" w:rsidRDefault="00734F47" w:rsidP="009766C6">
      <w:pPr>
        <w:rPr>
          <w:b/>
        </w:rPr>
      </w:pPr>
      <w:r>
        <w:rPr>
          <w:b/>
        </w:rPr>
        <w:t>i</w:t>
      </w:r>
      <w:r w:rsidR="007E4729" w:rsidRPr="00C45432">
        <w:rPr>
          <w:b/>
        </w:rPr>
        <w:t>s Nederlands de moedertaal van de cliënt?</w:t>
      </w:r>
    </w:p>
    <w:p w14:paraId="3D46D55C" w14:textId="32C08EE4" w:rsidR="000C7B84" w:rsidRPr="00C45432" w:rsidRDefault="00BA41BB" w:rsidP="000C7B84">
      <w:sdt>
        <w:sdtPr>
          <w:id w:val="19503587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18E0">
        <w:t xml:space="preserve"> </w:t>
      </w:r>
      <w:r w:rsidR="00DD6026">
        <w:t>j</w:t>
      </w:r>
      <w:r w:rsidR="000C7B84" w:rsidRPr="00C45432">
        <w:t>a</w:t>
      </w:r>
    </w:p>
    <w:p w14:paraId="6173F499" w14:textId="09EFE8F1" w:rsidR="000C7B84" w:rsidRPr="00C45432" w:rsidRDefault="00BA41BB" w:rsidP="000C7B84">
      <w:sdt>
        <w:sdtPr>
          <w:id w:val="-18038458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>
        <w:t xml:space="preserve"> </w:t>
      </w:r>
      <w:r w:rsidR="00DD6026">
        <w:t>n</w:t>
      </w:r>
      <w:r w:rsidR="000C7B84" w:rsidRPr="00C45432">
        <w:t xml:space="preserve">ee </w:t>
      </w:r>
      <w:r w:rsidR="000C7B84" w:rsidRPr="00C45432">
        <w:sym w:font="Wingdings" w:char="F0E0"/>
      </w:r>
      <w:r w:rsidR="00DD6026">
        <w:t xml:space="preserve"> t</w:t>
      </w:r>
      <w:r w:rsidR="00A970B7" w:rsidRPr="00C45432">
        <w:t>olk regelen?</w:t>
      </w:r>
      <w:sdt>
        <w:sdtPr>
          <w:id w:val="1551875246"/>
          <w:placeholder>
            <w:docPart w:val="DefaultPlaceholder_-1854013440"/>
          </w:placeholder>
          <w:showingPlcHdr/>
        </w:sdtPr>
        <w:sdtEndPr/>
        <w:sdtContent>
          <w:r w:rsidR="00816A83" w:rsidRPr="002E3DE4">
            <w:rPr>
              <w:rStyle w:val="Tekstvantijdelijkeaanduiding"/>
            </w:rPr>
            <w:t>Klik of tik om tekst in te voeren.</w:t>
          </w:r>
        </w:sdtContent>
      </w:sdt>
    </w:p>
    <w:p w14:paraId="71EAEEA3" w14:textId="6C17EE25" w:rsidR="007E4729" w:rsidRPr="00192C56" w:rsidRDefault="007E4729" w:rsidP="009766C6">
      <w:pPr>
        <w:rPr>
          <w:sz w:val="16"/>
          <w:szCs w:val="16"/>
        </w:rPr>
      </w:pPr>
    </w:p>
    <w:p w14:paraId="7770BB42" w14:textId="398B9BE8" w:rsidR="007E4729" w:rsidRPr="00C45432" w:rsidRDefault="00734F47" w:rsidP="009766C6">
      <w:pPr>
        <w:rPr>
          <w:b/>
        </w:rPr>
      </w:pPr>
      <w:r>
        <w:rPr>
          <w:b/>
        </w:rPr>
        <w:t>c</w:t>
      </w:r>
      <w:r w:rsidR="007E4729" w:rsidRPr="00C45432">
        <w:rPr>
          <w:b/>
        </w:rPr>
        <w:t xml:space="preserve">heck </w:t>
      </w:r>
      <w:r w:rsidR="000C7B84" w:rsidRPr="00C45432">
        <w:rPr>
          <w:b/>
        </w:rPr>
        <w:t xml:space="preserve">legitimatiebewijs zowel met ID-scanner als handmatig </w:t>
      </w:r>
    </w:p>
    <w:p w14:paraId="351CAD89" w14:textId="69F8025E" w:rsidR="000C7B84" w:rsidRPr="00C45432" w:rsidRDefault="00BA41BB" w:rsidP="000C7B84">
      <w:sdt>
        <w:sdtPr>
          <w:id w:val="15506541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F8250A">
        <w:t>ID-</w:t>
      </w:r>
      <w:r w:rsidR="000C7B84" w:rsidRPr="00C45432">
        <w:t>scanner</w:t>
      </w:r>
    </w:p>
    <w:p w14:paraId="775A3BA2" w14:textId="434C4B2C" w:rsidR="0019147A" w:rsidRDefault="00BA41BB" w:rsidP="000C7B84">
      <w:sdt>
        <w:sdtPr>
          <w:id w:val="5343097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h</w:t>
      </w:r>
      <w:r w:rsidR="000C7B84" w:rsidRPr="00C45432">
        <w:t>andmatig</w:t>
      </w:r>
    </w:p>
    <w:sdt>
      <w:sdtPr>
        <w:id w:val="-1626306955"/>
        <w:placeholder>
          <w:docPart w:val="DefaultPlaceholder_-1854013440"/>
        </w:placeholder>
        <w:showingPlcHdr/>
        <w:text/>
      </w:sdtPr>
      <w:sdtEndPr/>
      <w:sdtContent>
        <w:p w14:paraId="5A7BC208" w14:textId="42C70D26" w:rsidR="00C4279E" w:rsidRPr="00C45432" w:rsidRDefault="00C4279E" w:rsidP="000C7B84"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4F6C5707" w14:textId="7819BFDC" w:rsidR="009842E5" w:rsidRPr="00192C56" w:rsidRDefault="009842E5" w:rsidP="009766C6">
      <w:pPr>
        <w:rPr>
          <w:sz w:val="16"/>
          <w:szCs w:val="16"/>
        </w:rPr>
      </w:pPr>
    </w:p>
    <w:p w14:paraId="0F0F545E" w14:textId="2DE104CF" w:rsidR="00604905" w:rsidRPr="00C45432" w:rsidRDefault="00734F47" w:rsidP="009766C6">
      <w:pPr>
        <w:rPr>
          <w:b/>
        </w:rPr>
      </w:pPr>
      <w:r>
        <w:rPr>
          <w:b/>
        </w:rPr>
        <w:t>z</w:t>
      </w:r>
      <w:r w:rsidR="00604905" w:rsidRPr="00C45432">
        <w:rPr>
          <w:b/>
        </w:rPr>
        <w:t xml:space="preserve">ijn er redenen om </w:t>
      </w:r>
      <w:r w:rsidR="00A970B7" w:rsidRPr="00C45432">
        <w:rPr>
          <w:b/>
        </w:rPr>
        <w:t xml:space="preserve">vooraf </w:t>
      </w:r>
      <w:r w:rsidR="00604905" w:rsidRPr="00C45432">
        <w:rPr>
          <w:b/>
        </w:rPr>
        <w:t>aan de wilsbekwaamheid te twijfelen?</w:t>
      </w:r>
      <w:r w:rsidR="00D255E4" w:rsidRPr="00C45432">
        <w:rPr>
          <w:b/>
        </w:rPr>
        <w:t xml:space="preserve"> </w:t>
      </w:r>
    </w:p>
    <w:p w14:paraId="5A244B73" w14:textId="4A521096" w:rsidR="00604905" w:rsidRPr="00C45432" w:rsidRDefault="00BA41BB" w:rsidP="009766C6">
      <w:sdt>
        <w:sdtPr>
          <w:rPr>
            <w:b/>
            <w:bCs/>
            <w:szCs w:val="20"/>
          </w:rPr>
          <w:id w:val="1117490915"/>
          <w:placeholder>
            <w:docPart w:val="D284061A4D644985938C2A76D9AE9759"/>
          </w:placeholder>
        </w:sdtPr>
        <w:sdtEndPr>
          <w:rPr>
            <w:b w:val="0"/>
            <w:bCs w:val="0"/>
          </w:rPr>
        </w:sdtEndPr>
        <w:sdtContent>
          <w:r>
            <w:rPr>
              <w:b/>
              <w:bCs/>
              <w:szCs w:val="20"/>
            </w:rPr>
            <w:t>nee</w:t>
          </w:r>
        </w:sdtContent>
      </w:sdt>
    </w:p>
    <w:p w14:paraId="41968EAC" w14:textId="77777777" w:rsidR="006A18E0" w:rsidRDefault="006A18E0" w:rsidP="009766C6"/>
    <w:p w14:paraId="760AA0AB" w14:textId="70A6945C" w:rsidR="00604905" w:rsidRPr="00C45432" w:rsidRDefault="00734F47" w:rsidP="009766C6">
      <w:pPr>
        <w:rPr>
          <w:b/>
        </w:rPr>
      </w:pPr>
      <w:r>
        <w:rPr>
          <w:b/>
        </w:rPr>
        <w:t>i</w:t>
      </w:r>
      <w:r w:rsidR="00604905" w:rsidRPr="00C45432">
        <w:rPr>
          <w:b/>
        </w:rPr>
        <w:t xml:space="preserve">s er aanleiding </w:t>
      </w:r>
      <w:r w:rsidR="00D255E4" w:rsidRPr="00C45432">
        <w:rPr>
          <w:b/>
        </w:rPr>
        <w:t xml:space="preserve">tot verder onderzoek? </w:t>
      </w:r>
      <w:r w:rsidR="003C4248">
        <w:rPr>
          <w:b/>
        </w:rPr>
        <w:t>p</w:t>
      </w:r>
      <w:r w:rsidR="00EE784F" w:rsidRPr="00C45432">
        <w:rPr>
          <w:b/>
        </w:rPr>
        <w:t xml:space="preserve">ast de </w:t>
      </w:r>
      <w:r>
        <w:rPr>
          <w:b/>
        </w:rPr>
        <w:t>zaak</w:t>
      </w:r>
      <w:r w:rsidR="00EE784F" w:rsidRPr="00C45432">
        <w:rPr>
          <w:b/>
        </w:rPr>
        <w:t xml:space="preserve"> in de context? </w:t>
      </w:r>
    </w:p>
    <w:p w14:paraId="6FA23386" w14:textId="35A23204" w:rsidR="00736A86" w:rsidRPr="00C45432" w:rsidRDefault="00BA41BB" w:rsidP="00B14C52">
      <w:sdt>
        <w:sdtPr>
          <w:rPr>
            <w:b/>
            <w:bCs/>
            <w:szCs w:val="20"/>
          </w:rPr>
          <w:id w:val="-1881695318"/>
          <w:placeholder>
            <w:docPart w:val="03A9E5C98E9D418E85A58F40502C1C17"/>
          </w:placeholder>
        </w:sdtPr>
        <w:sdtEndPr>
          <w:rPr>
            <w:b w:val="0"/>
            <w:bCs w:val="0"/>
          </w:rPr>
        </w:sdtEndPr>
        <w:sdtContent>
          <w:r>
            <w:rPr>
              <w:b/>
              <w:bCs/>
              <w:szCs w:val="20"/>
            </w:rPr>
            <w:t>nee en ja</w:t>
          </w:r>
        </w:sdtContent>
      </w:sdt>
    </w:p>
    <w:p w14:paraId="52AB5484" w14:textId="77777777" w:rsidR="006A18E0" w:rsidRDefault="006A18E0" w:rsidP="00A077F0"/>
    <w:p w14:paraId="2A73E395" w14:textId="33FB81B2" w:rsidR="00A077F0" w:rsidRPr="00C45432" w:rsidRDefault="00734F47" w:rsidP="00A077F0">
      <w:pPr>
        <w:rPr>
          <w:b/>
        </w:rPr>
      </w:pPr>
      <w:r>
        <w:rPr>
          <w:b/>
        </w:rPr>
        <w:t>w</w:t>
      </w:r>
      <w:r w:rsidR="00A077F0" w:rsidRPr="00C45432">
        <w:rPr>
          <w:b/>
        </w:rPr>
        <w:t>ordt de akte gepasseerd op basis van een volmacht?</w:t>
      </w:r>
    </w:p>
    <w:p w14:paraId="062BA249" w14:textId="4BDD38B9" w:rsidR="00A077F0" w:rsidRPr="00C45432" w:rsidRDefault="00BA41BB" w:rsidP="00A077F0">
      <w:sdt>
        <w:sdtPr>
          <w:id w:val="-104114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>
        <w:t xml:space="preserve"> </w:t>
      </w:r>
      <w:r w:rsidR="00DD6026">
        <w:t>j</w:t>
      </w:r>
      <w:r w:rsidR="00A077F0" w:rsidRPr="00C45432">
        <w:t>a</w:t>
      </w:r>
    </w:p>
    <w:p w14:paraId="51119452" w14:textId="181C2EBD" w:rsidR="00A077F0" w:rsidRDefault="00BA41BB" w:rsidP="00B14C52">
      <w:sdt>
        <w:sdtPr>
          <w:id w:val="-10622516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ne</w:t>
      </w:r>
      <w:r w:rsidR="00A077F0" w:rsidRPr="00C45432">
        <w:t xml:space="preserve">e </w:t>
      </w:r>
    </w:p>
    <w:sdt>
      <w:sdtPr>
        <w:id w:val="1619417904"/>
        <w:placeholder>
          <w:docPart w:val="DefaultPlaceholder_-1854013440"/>
        </w:placeholder>
        <w:showingPlcHdr/>
        <w:text/>
      </w:sdtPr>
      <w:sdtEndPr/>
      <w:sdtContent>
        <w:p w14:paraId="48F00DE5" w14:textId="4585227F" w:rsidR="00C4279E" w:rsidRPr="0019147A" w:rsidRDefault="00C4279E" w:rsidP="00B14C52"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04D5CF13" w14:textId="77777777" w:rsidR="0019147A" w:rsidRPr="00192C56" w:rsidRDefault="0019147A" w:rsidP="00B14C52">
      <w:pPr>
        <w:rPr>
          <w:b/>
          <w:sz w:val="16"/>
          <w:szCs w:val="16"/>
        </w:rPr>
      </w:pPr>
    </w:p>
    <w:p w14:paraId="529BCD39" w14:textId="4CA984C8" w:rsidR="00A077F0" w:rsidRPr="00C45432" w:rsidRDefault="00734F47" w:rsidP="00A077F0">
      <w:pPr>
        <w:rPr>
          <w:b/>
        </w:rPr>
      </w:pPr>
      <w:r>
        <w:rPr>
          <w:b/>
        </w:rPr>
        <w:t>i</w:t>
      </w:r>
      <w:r w:rsidR="00A077F0" w:rsidRPr="00C45432">
        <w:rPr>
          <w:b/>
        </w:rPr>
        <w:t>s legalisatie nodig?</w:t>
      </w:r>
    </w:p>
    <w:p w14:paraId="3E1CE33E" w14:textId="56F35664" w:rsidR="00A077F0" w:rsidRPr="00C45432" w:rsidRDefault="00BA41BB" w:rsidP="00A077F0">
      <w:sdt>
        <w:sdtPr>
          <w:id w:val="14721689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3C4248">
        <w:t>j</w:t>
      </w:r>
      <w:r w:rsidR="00A077F0" w:rsidRPr="00C45432">
        <w:t>a</w:t>
      </w:r>
    </w:p>
    <w:p w14:paraId="0C87AF5A" w14:textId="20072477" w:rsidR="00C45432" w:rsidRDefault="00BA41BB" w:rsidP="00A077F0">
      <w:sdt>
        <w:sdtPr>
          <w:id w:val="15101735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3C4248">
        <w:t>n</w:t>
      </w:r>
      <w:r w:rsidR="00A077F0" w:rsidRPr="00C45432">
        <w:t xml:space="preserve">ee </w:t>
      </w:r>
    </w:p>
    <w:sdt>
      <w:sdtPr>
        <w:id w:val="259420820"/>
        <w:placeholder>
          <w:docPart w:val="DefaultPlaceholder_-1854013440"/>
        </w:placeholder>
        <w:showingPlcHdr/>
        <w:text/>
      </w:sdtPr>
      <w:sdtEndPr/>
      <w:sdtContent>
        <w:p w14:paraId="6F2AB35A" w14:textId="01E16918" w:rsidR="00C4279E" w:rsidRPr="0019147A" w:rsidRDefault="00C4279E" w:rsidP="00A077F0"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1B85CF9F" w14:textId="77777777" w:rsidR="0019147A" w:rsidRPr="00192C56" w:rsidRDefault="0019147A" w:rsidP="00A077F0">
      <w:pPr>
        <w:rPr>
          <w:sz w:val="16"/>
          <w:szCs w:val="16"/>
        </w:rPr>
      </w:pPr>
    </w:p>
    <w:p w14:paraId="7B7BE3D1" w14:textId="63CE4E29" w:rsidR="006A52BC" w:rsidRDefault="00C811BB" w:rsidP="00A077F0">
      <w:pPr>
        <w:rPr>
          <w:b/>
        </w:rPr>
      </w:pPr>
      <w:r>
        <w:rPr>
          <w:b/>
        </w:rPr>
        <w:t xml:space="preserve">ruimte voor aantekeningen: </w:t>
      </w:r>
    </w:p>
    <w:p w14:paraId="3E5913B5" w14:textId="77777777" w:rsidR="00873055" w:rsidRPr="00C811BB" w:rsidRDefault="00873055" w:rsidP="00A077F0">
      <w:pPr>
        <w:rPr>
          <w:b/>
        </w:rPr>
      </w:pPr>
    </w:p>
    <w:p w14:paraId="460AC2BD" w14:textId="205C9905" w:rsidR="00873055" w:rsidRPr="006A18E0" w:rsidRDefault="00BA41BB" w:rsidP="006A18E0">
      <w:pPr>
        <w:rPr>
          <w:rStyle w:val="StijlTekstvantijdelijkeaanduidingLatijnsArial10ptVet"/>
          <w:rFonts w:eastAsia="Times New Roman"/>
          <w:szCs w:val="22"/>
        </w:rPr>
      </w:pPr>
      <w:sdt>
        <w:sdtPr>
          <w:rPr>
            <w:rStyle w:val="StijlTekstvantijdelijkeaanduidingLatijnsArial10ptVet"/>
            <w:rFonts w:eastAsia="Times New Roman"/>
            <w:b w:val="0"/>
            <w:bCs w:val="0"/>
            <w:szCs w:val="22"/>
          </w:rPr>
          <w:id w:val="598524975"/>
          <w:placeholder>
            <w:docPart w:val="B45BF7E0F28449AB97103400DDE81E68"/>
          </w:placeholder>
          <w:showingPlcHdr/>
        </w:sdtPr>
        <w:sdtEndPr>
          <w:rPr>
            <w:rStyle w:val="StijlTekstvantijdelijkeaanduidingLatijnsArial10ptVet"/>
            <w:b/>
            <w:bCs/>
          </w:rPr>
        </w:sdtEndPr>
        <w:sdtContent>
          <w:r w:rsidR="006A18E0" w:rsidRPr="00BF15B6">
            <w:rPr>
              <w:rFonts w:cs="Arial"/>
              <w:szCs w:val="20"/>
            </w:rPr>
            <w:t>Klik of tik om tekst in te voeren.</w:t>
          </w:r>
        </w:sdtContent>
      </w:sdt>
      <w:r w:rsidR="006A18E0" w:rsidRPr="006A18E0">
        <w:rPr>
          <w:rStyle w:val="StijlTekstvantijdelijkeaanduidingLatijnsArial10ptVet"/>
          <w:rFonts w:eastAsia="Times New Roman"/>
          <w:szCs w:val="22"/>
        </w:rPr>
        <w:t xml:space="preserve"> </w:t>
      </w:r>
    </w:p>
    <w:sectPr w:rsidR="00873055" w:rsidRPr="006A18E0" w:rsidSect="00873055">
      <w:type w:val="continuous"/>
      <w:pgSz w:w="11906" w:h="16838" w:code="9"/>
      <w:pgMar w:top="1276" w:right="1418" w:bottom="1135" w:left="1418" w:header="709" w:footer="1247" w:gutter="0"/>
      <w:cols w:num="2" w:sep="1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3EEC4" w14:textId="77777777" w:rsidR="0012226B" w:rsidRDefault="0012226B" w:rsidP="0068371F">
      <w:r>
        <w:separator/>
      </w:r>
    </w:p>
  </w:endnote>
  <w:endnote w:type="continuationSeparator" w:id="0">
    <w:p w14:paraId="25EF4D1C" w14:textId="77777777" w:rsidR="0012226B" w:rsidRDefault="0012226B" w:rsidP="0068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CAE55" w14:textId="77777777" w:rsidR="0012226B" w:rsidRDefault="0012226B" w:rsidP="0068371F">
      <w:r>
        <w:separator/>
      </w:r>
    </w:p>
  </w:footnote>
  <w:footnote w:type="continuationSeparator" w:id="0">
    <w:p w14:paraId="5C560846" w14:textId="77777777" w:rsidR="0012226B" w:rsidRDefault="0012226B" w:rsidP="00683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E86F5" w14:textId="325B25E1" w:rsidR="00794449" w:rsidRDefault="00BA41BB">
    <w:pPr>
      <w:pStyle w:val="Koptekst"/>
    </w:pPr>
    <w:r>
      <w:rPr>
        <w:noProof/>
      </w:rPr>
      <w:pict w14:anchorId="527D77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088235" o:spid="_x0000_s2050" type="#_x0000_t136" style="position:absolute;left:0;text-align:left;margin-left:0;margin-top:0;width:526.55pt;height:112.8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ERTROUWELIJ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DC4C7" w14:textId="780B68FE" w:rsidR="00FD009D" w:rsidRPr="00261E79" w:rsidRDefault="00B12FFB" w:rsidP="007E4729">
    <w:pPr>
      <w:ind w:left="1275" w:firstLine="425"/>
      <w:jc w:val="right"/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FD009D" w:rsidRPr="00261E79">
      <w:t xml:space="preserve">- </w:t>
    </w:r>
    <w:r w:rsidR="00FD009D" w:rsidRPr="00261E79">
      <w:fldChar w:fldCharType="begin"/>
    </w:r>
    <w:r w:rsidR="00FD009D" w:rsidRPr="00261E79">
      <w:instrText xml:space="preserve"> PAGE </w:instrText>
    </w:r>
    <w:r w:rsidR="00FD009D" w:rsidRPr="00261E79">
      <w:fldChar w:fldCharType="separate"/>
    </w:r>
    <w:r w:rsidR="00BA41BB">
      <w:rPr>
        <w:noProof/>
      </w:rPr>
      <w:t>2</w:t>
    </w:r>
    <w:r w:rsidR="00FD009D" w:rsidRPr="00261E79">
      <w:fldChar w:fldCharType="end"/>
    </w:r>
    <w:r w:rsidR="00FD009D" w:rsidRPr="00261E79"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88230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D46D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C6DA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4626E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18290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2041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44B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10B2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A0F216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20995"/>
    <w:multiLevelType w:val="hybridMultilevel"/>
    <w:tmpl w:val="925EC8C2"/>
    <w:lvl w:ilvl="0" w:tplc="841804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F6604"/>
    <w:multiLevelType w:val="multilevel"/>
    <w:tmpl w:val="A966438A"/>
    <w:name w:val="MC_Koppen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none"/>
      <w:suff w:val="nothing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AE82862"/>
    <w:multiLevelType w:val="hybridMultilevel"/>
    <w:tmpl w:val="FD5200FE"/>
    <w:name w:val="LijstNummering22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2E73CB"/>
    <w:multiLevelType w:val="hybridMultilevel"/>
    <w:tmpl w:val="448AD730"/>
    <w:name w:val="LijstNummering3"/>
    <w:lvl w:ilvl="0" w:tplc="D77A0580">
      <w:start w:val="1"/>
      <w:numFmt w:val="upperRoman"/>
      <w:lvlText w:val="%1"/>
      <w:lvlJc w:val="left"/>
      <w:pPr>
        <w:ind w:left="1571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2291" w:hanging="360"/>
      </w:pPr>
    </w:lvl>
    <w:lvl w:ilvl="2" w:tplc="0413001B" w:tentative="1">
      <w:start w:val="1"/>
      <w:numFmt w:val="lowerRoman"/>
      <w:lvlText w:val="%3."/>
      <w:lvlJc w:val="right"/>
      <w:pPr>
        <w:ind w:left="3011" w:hanging="180"/>
      </w:pPr>
    </w:lvl>
    <w:lvl w:ilvl="3" w:tplc="0413000F" w:tentative="1">
      <w:start w:val="1"/>
      <w:numFmt w:val="decimal"/>
      <w:lvlText w:val="%4."/>
      <w:lvlJc w:val="left"/>
      <w:pPr>
        <w:ind w:left="3731" w:hanging="360"/>
      </w:pPr>
    </w:lvl>
    <w:lvl w:ilvl="4" w:tplc="04130019" w:tentative="1">
      <w:start w:val="1"/>
      <w:numFmt w:val="lowerLetter"/>
      <w:lvlText w:val="%5."/>
      <w:lvlJc w:val="left"/>
      <w:pPr>
        <w:ind w:left="4451" w:hanging="360"/>
      </w:pPr>
    </w:lvl>
    <w:lvl w:ilvl="5" w:tplc="0413001B" w:tentative="1">
      <w:start w:val="1"/>
      <w:numFmt w:val="lowerRoman"/>
      <w:lvlText w:val="%6."/>
      <w:lvlJc w:val="right"/>
      <w:pPr>
        <w:ind w:left="5171" w:hanging="180"/>
      </w:pPr>
    </w:lvl>
    <w:lvl w:ilvl="6" w:tplc="0413000F" w:tentative="1">
      <w:start w:val="1"/>
      <w:numFmt w:val="decimal"/>
      <w:lvlText w:val="%7."/>
      <w:lvlJc w:val="left"/>
      <w:pPr>
        <w:ind w:left="5891" w:hanging="360"/>
      </w:pPr>
    </w:lvl>
    <w:lvl w:ilvl="7" w:tplc="04130019" w:tentative="1">
      <w:start w:val="1"/>
      <w:numFmt w:val="lowerLetter"/>
      <w:lvlText w:val="%8."/>
      <w:lvlJc w:val="left"/>
      <w:pPr>
        <w:ind w:left="6611" w:hanging="360"/>
      </w:pPr>
    </w:lvl>
    <w:lvl w:ilvl="8" w:tplc="0413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20A56AC"/>
    <w:multiLevelType w:val="multilevel"/>
    <w:tmpl w:val="F7806D4C"/>
    <w:name w:val="Lijst_OpsommingTekens_MC"/>
    <w:lvl w:ilvl="0">
      <w:start w:val="1"/>
      <w:numFmt w:val="bullet"/>
      <w:pStyle w:val="Lijstopsomteken"/>
      <w:lvlText w:val="–"/>
      <w:lvlJc w:val="left"/>
      <w:pPr>
        <w:tabs>
          <w:tab w:val="num" w:pos="227"/>
        </w:tabs>
        <w:ind w:left="227" w:hanging="227"/>
      </w:pPr>
      <w:rPr>
        <w:rFonts w:ascii="Arial" w:hAnsi="Arial" w:hint="default"/>
        <w:color w:val="auto"/>
      </w:rPr>
    </w:lvl>
    <w:lvl w:ilvl="1">
      <w:start w:val="1"/>
      <w:numFmt w:val="bullet"/>
      <w:pStyle w:val="Lijstopsomteken2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color w:val="auto"/>
      </w:rPr>
    </w:lvl>
    <w:lvl w:ilvl="2">
      <w:start w:val="1"/>
      <w:numFmt w:val="bullet"/>
      <w:pStyle w:val="Lijstopsomteken3"/>
      <w:lvlText w:val="–"/>
      <w:lvlJc w:val="left"/>
      <w:pPr>
        <w:tabs>
          <w:tab w:val="num" w:pos="680"/>
        </w:tabs>
        <w:ind w:left="680" w:hanging="226"/>
      </w:pPr>
      <w:rPr>
        <w:rFonts w:ascii="Arial" w:hAnsi="Arial" w:hint="default"/>
        <w:color w:val="auto"/>
      </w:rPr>
    </w:lvl>
    <w:lvl w:ilvl="3">
      <w:start w:val="1"/>
      <w:numFmt w:val="bullet"/>
      <w:pStyle w:val="Lijstopsomteken4"/>
      <w:lvlText w:val="–"/>
      <w:lvlJc w:val="left"/>
      <w:pPr>
        <w:tabs>
          <w:tab w:val="num" w:pos="907"/>
        </w:tabs>
        <w:ind w:left="907" w:hanging="227"/>
      </w:pPr>
      <w:rPr>
        <w:rFonts w:ascii="Arial" w:hAnsi="Arial" w:hint="default"/>
        <w:color w:val="auto"/>
      </w:rPr>
    </w:lvl>
    <w:lvl w:ilvl="4">
      <w:start w:val="1"/>
      <w:numFmt w:val="bullet"/>
      <w:pStyle w:val="Lijstopsomteken5"/>
      <w:lvlText w:val="–"/>
      <w:lvlJc w:val="left"/>
      <w:pPr>
        <w:tabs>
          <w:tab w:val="num" w:pos="1134"/>
        </w:tabs>
        <w:ind w:left="1134" w:hanging="227"/>
      </w:pPr>
      <w:rPr>
        <w:rFonts w:ascii="Arial" w:hAnsi="Arial" w:hint="default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43873DE"/>
    <w:multiLevelType w:val="multilevel"/>
    <w:tmpl w:val="6CF68904"/>
    <w:name w:val="LijstNummering_MC"/>
    <w:lvl w:ilvl="0">
      <w:start w:val="1"/>
      <w:numFmt w:val="decimal"/>
      <w:pStyle w:val="Lijstnummering"/>
      <w:lvlText w:val="%1"/>
      <w:lvlJc w:val="left"/>
      <w:pPr>
        <w:tabs>
          <w:tab w:val="num" w:pos="227"/>
        </w:tabs>
        <w:ind w:left="227" w:hanging="227"/>
      </w:pPr>
      <w:rPr>
        <w:rFonts w:asciiTheme="minorHAnsi" w:hAnsiTheme="minorHAnsi" w:hint="default"/>
        <w:b w:val="0"/>
        <w:i/>
      </w:rPr>
    </w:lvl>
    <w:lvl w:ilvl="1">
      <w:start w:val="1"/>
      <w:numFmt w:val="lowerLetter"/>
      <w:pStyle w:val="Lijstnummering2"/>
      <w:lvlText w:val="%2"/>
      <w:lvlJc w:val="left"/>
      <w:pPr>
        <w:tabs>
          <w:tab w:val="num" w:pos="454"/>
        </w:tabs>
        <w:ind w:left="454" w:hanging="227"/>
      </w:pPr>
      <w:rPr>
        <w:rFonts w:asciiTheme="minorHAnsi" w:hAnsiTheme="minorHAnsi" w:hint="default"/>
        <w:b w:val="0"/>
        <w:i w:val="0"/>
      </w:rPr>
    </w:lvl>
    <w:lvl w:ilvl="2">
      <w:start w:val="1"/>
      <w:numFmt w:val="decimal"/>
      <w:pStyle w:val="Lijstnummering3"/>
      <w:lvlText w:val="%3"/>
      <w:lvlJc w:val="left"/>
      <w:pPr>
        <w:tabs>
          <w:tab w:val="num" w:pos="680"/>
        </w:tabs>
        <w:ind w:left="680" w:hanging="226"/>
      </w:pPr>
      <w:rPr>
        <w:rFonts w:asciiTheme="minorHAnsi" w:hAnsiTheme="minorHAnsi" w:hint="default"/>
        <w:b w:val="0"/>
        <w:i/>
      </w:rPr>
    </w:lvl>
    <w:lvl w:ilvl="3">
      <w:start w:val="1"/>
      <w:numFmt w:val="lowerLetter"/>
      <w:pStyle w:val="Lijstnummering4"/>
      <w:lvlText w:val="%4"/>
      <w:lvlJc w:val="left"/>
      <w:pPr>
        <w:tabs>
          <w:tab w:val="num" w:pos="907"/>
        </w:tabs>
        <w:ind w:left="907" w:hanging="227"/>
      </w:pPr>
      <w:rPr>
        <w:rFonts w:asciiTheme="minorHAnsi" w:hAnsiTheme="minorHAnsi" w:hint="default"/>
        <w:b w:val="0"/>
        <w:i/>
      </w:rPr>
    </w:lvl>
    <w:lvl w:ilvl="4">
      <w:start w:val="1"/>
      <w:numFmt w:val="decimal"/>
      <w:pStyle w:val="Lijstnummering5"/>
      <w:lvlText w:val="%5"/>
      <w:lvlJc w:val="left"/>
      <w:pPr>
        <w:tabs>
          <w:tab w:val="num" w:pos="1134"/>
        </w:tabs>
        <w:ind w:left="1134" w:hanging="227"/>
      </w:pPr>
      <w:rPr>
        <w:rFonts w:asciiTheme="minorHAnsi" w:hAnsiTheme="minorHAnsi" w:hint="default"/>
        <w:b w:val="0"/>
        <w:i/>
      </w:rPr>
    </w:lvl>
    <w:lvl w:ilvl="5">
      <w:start w:val="1"/>
      <w:numFmt w:val="none"/>
      <w:lvlText w:val="%6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40844205"/>
    <w:multiLevelType w:val="hybridMultilevel"/>
    <w:tmpl w:val="46BCFDD8"/>
    <w:name w:val="LijstNummering5"/>
    <w:lvl w:ilvl="0" w:tplc="797AD672">
      <w:start w:val="1"/>
      <w:numFmt w:val="lowerLetter"/>
      <w:lvlText w:val="%1."/>
      <w:lvlJc w:val="left"/>
      <w:pPr>
        <w:ind w:left="1287" w:hanging="360"/>
      </w:pPr>
    </w:lvl>
    <w:lvl w:ilvl="1" w:tplc="04130019">
      <w:start w:val="1"/>
      <w:numFmt w:val="lowerLetter"/>
      <w:lvlText w:val="%2."/>
      <w:lvlJc w:val="left"/>
      <w:pPr>
        <w:ind w:left="2007" w:hanging="360"/>
      </w:pPr>
    </w:lvl>
    <w:lvl w:ilvl="2" w:tplc="0413001B" w:tentative="1">
      <w:start w:val="1"/>
      <w:numFmt w:val="lowerRoman"/>
      <w:lvlText w:val="%3."/>
      <w:lvlJc w:val="right"/>
      <w:pPr>
        <w:ind w:left="2727" w:hanging="180"/>
      </w:pPr>
    </w:lvl>
    <w:lvl w:ilvl="3" w:tplc="0413000F" w:tentative="1">
      <w:start w:val="1"/>
      <w:numFmt w:val="decimal"/>
      <w:lvlText w:val="%4."/>
      <w:lvlJc w:val="left"/>
      <w:pPr>
        <w:ind w:left="3447" w:hanging="360"/>
      </w:pPr>
    </w:lvl>
    <w:lvl w:ilvl="4" w:tplc="04130019" w:tentative="1">
      <w:start w:val="1"/>
      <w:numFmt w:val="lowerLetter"/>
      <w:lvlText w:val="%5."/>
      <w:lvlJc w:val="left"/>
      <w:pPr>
        <w:ind w:left="4167" w:hanging="360"/>
      </w:pPr>
    </w:lvl>
    <w:lvl w:ilvl="5" w:tplc="0413001B" w:tentative="1">
      <w:start w:val="1"/>
      <w:numFmt w:val="lowerRoman"/>
      <w:lvlText w:val="%6."/>
      <w:lvlJc w:val="right"/>
      <w:pPr>
        <w:ind w:left="4887" w:hanging="180"/>
      </w:pPr>
    </w:lvl>
    <w:lvl w:ilvl="6" w:tplc="0413000F" w:tentative="1">
      <w:start w:val="1"/>
      <w:numFmt w:val="decimal"/>
      <w:lvlText w:val="%7."/>
      <w:lvlJc w:val="left"/>
      <w:pPr>
        <w:ind w:left="5607" w:hanging="360"/>
      </w:pPr>
    </w:lvl>
    <w:lvl w:ilvl="7" w:tplc="04130019" w:tentative="1">
      <w:start w:val="1"/>
      <w:numFmt w:val="lowerLetter"/>
      <w:lvlText w:val="%8."/>
      <w:lvlJc w:val="left"/>
      <w:pPr>
        <w:ind w:left="6327" w:hanging="360"/>
      </w:pPr>
    </w:lvl>
    <w:lvl w:ilvl="8" w:tplc="0413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F0D39D1"/>
    <w:multiLevelType w:val="hybridMultilevel"/>
    <w:tmpl w:val="E83E1CE4"/>
    <w:name w:val="LijstNummering52"/>
    <w:lvl w:ilvl="0" w:tplc="159C4154">
      <w:start w:val="1"/>
      <w:numFmt w:val="upperRoman"/>
      <w:lvlText w:val="%1."/>
      <w:lvlJc w:val="righ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0F0746"/>
    <w:multiLevelType w:val="hybridMultilevel"/>
    <w:tmpl w:val="AF9A1D38"/>
    <w:lvl w:ilvl="0" w:tplc="350441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B10C5"/>
    <w:multiLevelType w:val="multilevel"/>
    <w:tmpl w:val="FBF46D84"/>
    <w:name w:val="LijstNummering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7BBA63FD"/>
    <w:multiLevelType w:val="multilevel"/>
    <w:tmpl w:val="0CC4F890"/>
    <w:name w:val="MC_KopNummering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7E03128F"/>
    <w:multiLevelType w:val="multilevel"/>
    <w:tmpl w:val="E90890BC"/>
    <w:name w:val="LijstNummering4"/>
    <w:lvl w:ilvl="0">
      <w:start w:val="1"/>
      <w:numFmt w:val="decimal"/>
      <w:lvlText w:val="%1"/>
      <w:lvlJc w:val="right"/>
      <w:pPr>
        <w:tabs>
          <w:tab w:val="num" w:pos="567"/>
        </w:tabs>
        <w:ind w:left="0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upperRoman"/>
      <w:lvlRestart w:val="1"/>
      <w:lvlText w:val="%4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Restart w:val="3"/>
      <w:lvlText w:val="%5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none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num w:numId="1">
    <w:abstractNumId w:val="13"/>
  </w:num>
  <w:num w:numId="2">
    <w:abstractNumId w:val="7"/>
  </w:num>
  <w:num w:numId="3">
    <w:abstractNumId w:val="18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0"/>
  </w:num>
  <w:num w:numId="14">
    <w:abstractNumId w:val="8"/>
  </w:num>
  <w:num w:numId="15">
    <w:abstractNumId w:val="19"/>
  </w:num>
  <w:num w:numId="16">
    <w:abstractNumId w:val="11"/>
  </w:num>
  <w:num w:numId="17">
    <w:abstractNumId w:val="12"/>
  </w:num>
  <w:num w:numId="18">
    <w:abstractNumId w:val="14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lvl w:ilvl="0">
        <w:start w:val="1"/>
        <w:numFmt w:val="decimal"/>
        <w:pStyle w:val="Lijstnummering"/>
        <w:lvlText w:val="%1"/>
        <w:lvlJc w:val="right"/>
        <w:pPr>
          <w:tabs>
            <w:tab w:val="num" w:pos="567"/>
          </w:tabs>
          <w:ind w:left="0" w:hanging="425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lowerLetter"/>
        <w:pStyle w:val="Lijstnummering2"/>
        <w:lvlText w:val="%2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lowerLetter"/>
        <w:pStyle w:val="Lijstnummering3"/>
        <w:lvlText w:val="%3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3">
      <w:lvl w:ilvl="3">
        <w:start w:val="1"/>
        <w:numFmt w:val="upperRoman"/>
        <w:lvlRestart w:val="1"/>
        <w:pStyle w:val="Lijstnummering4"/>
        <w:lvlText w:val="%4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lowerLetter"/>
        <w:lvlRestart w:val="3"/>
        <w:pStyle w:val="Lijstnummering5"/>
        <w:lvlText w:val="%5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5">
      <w:lvl w:ilvl="5">
        <w:start w:val="1"/>
        <w:numFmt w:val="none"/>
        <w:lvlText w:val="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ind w:left="0" w:firstLine="0"/>
        </w:pPr>
        <w:rPr>
          <w:rFonts w:hint="default"/>
        </w:rPr>
      </w:lvl>
    </w:lvlOverride>
  </w:num>
  <w:num w:numId="21">
    <w:abstractNumId w:val="14"/>
  </w:num>
  <w:num w:numId="22">
    <w:abstractNumId w:val="20"/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16"/>
  </w:num>
  <w:num w:numId="27">
    <w:abstractNumId w:val="10"/>
  </w:num>
  <w:num w:numId="28">
    <w:abstractNumId w:val="10"/>
  </w:num>
  <w:num w:numId="29">
    <w:abstractNumId w:val="10"/>
  </w:num>
  <w:num w:numId="30">
    <w:abstractNumId w:val="13"/>
  </w:num>
  <w:num w:numId="31">
    <w:abstractNumId w:val="14"/>
  </w:num>
  <w:num w:numId="32">
    <w:abstractNumId w:val="13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9"/>
  </w:num>
  <w:num w:numId="38">
    <w:abstractNumId w:val="9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documentProtection w:edit="forms" w:enforcement="1" w:cryptProviderType="rsaAES" w:cryptAlgorithmClass="hash" w:cryptAlgorithmType="typeAny" w:cryptAlgorithmSid="14" w:cryptSpinCount="100000" w:hash="vzKzseJLADMLQ87Z6pjj0bHqolIYfR+eIcaxD6arGXhR+qMFcy7Ze6vozJex0/ENoASgo2urijfIv1bEigjhgg==" w:salt="sHIe1c/+qpuF0FCJyynAMw=="/>
  <w:defaultTabStop w:val="425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299"/>
    <w:rsid w:val="000006AC"/>
    <w:rsid w:val="00001A0E"/>
    <w:rsid w:val="00001C0F"/>
    <w:rsid w:val="00005DFC"/>
    <w:rsid w:val="00005FD8"/>
    <w:rsid w:val="00010CA8"/>
    <w:rsid w:val="0001123B"/>
    <w:rsid w:val="00012A19"/>
    <w:rsid w:val="00014422"/>
    <w:rsid w:val="00016878"/>
    <w:rsid w:val="00016C15"/>
    <w:rsid w:val="00020185"/>
    <w:rsid w:val="00021D2A"/>
    <w:rsid w:val="00022A82"/>
    <w:rsid w:val="0002452E"/>
    <w:rsid w:val="00026D2C"/>
    <w:rsid w:val="00031185"/>
    <w:rsid w:val="00031696"/>
    <w:rsid w:val="00032CC7"/>
    <w:rsid w:val="000371EE"/>
    <w:rsid w:val="00041F3B"/>
    <w:rsid w:val="000426A7"/>
    <w:rsid w:val="00044223"/>
    <w:rsid w:val="00055B70"/>
    <w:rsid w:val="00056535"/>
    <w:rsid w:val="00056A0D"/>
    <w:rsid w:val="00060A22"/>
    <w:rsid w:val="00061C17"/>
    <w:rsid w:val="00063970"/>
    <w:rsid w:val="00066016"/>
    <w:rsid w:val="0006637B"/>
    <w:rsid w:val="00071FC6"/>
    <w:rsid w:val="00072277"/>
    <w:rsid w:val="000726EE"/>
    <w:rsid w:val="000727FC"/>
    <w:rsid w:val="00073668"/>
    <w:rsid w:val="00073EBE"/>
    <w:rsid w:val="0007736C"/>
    <w:rsid w:val="00077FA2"/>
    <w:rsid w:val="00080C1E"/>
    <w:rsid w:val="000839BF"/>
    <w:rsid w:val="00083EA7"/>
    <w:rsid w:val="00090B62"/>
    <w:rsid w:val="0009151B"/>
    <w:rsid w:val="00092C40"/>
    <w:rsid w:val="0009316C"/>
    <w:rsid w:val="000932C2"/>
    <w:rsid w:val="00095082"/>
    <w:rsid w:val="00097763"/>
    <w:rsid w:val="000A33E7"/>
    <w:rsid w:val="000A3C35"/>
    <w:rsid w:val="000A456E"/>
    <w:rsid w:val="000A5745"/>
    <w:rsid w:val="000B0723"/>
    <w:rsid w:val="000B3915"/>
    <w:rsid w:val="000C0383"/>
    <w:rsid w:val="000C3B9C"/>
    <w:rsid w:val="000C3C12"/>
    <w:rsid w:val="000C65AE"/>
    <w:rsid w:val="000C65C7"/>
    <w:rsid w:val="000C7B84"/>
    <w:rsid w:val="000D261C"/>
    <w:rsid w:val="000D74BF"/>
    <w:rsid w:val="000E047B"/>
    <w:rsid w:val="000E072C"/>
    <w:rsid w:val="000E2788"/>
    <w:rsid w:val="000E290D"/>
    <w:rsid w:val="000E29D9"/>
    <w:rsid w:val="000E3194"/>
    <w:rsid w:val="000E3510"/>
    <w:rsid w:val="000E4F7A"/>
    <w:rsid w:val="000E559D"/>
    <w:rsid w:val="000E613C"/>
    <w:rsid w:val="000E627A"/>
    <w:rsid w:val="000E6731"/>
    <w:rsid w:val="000E766E"/>
    <w:rsid w:val="000F03D5"/>
    <w:rsid w:val="000F087B"/>
    <w:rsid w:val="000F168C"/>
    <w:rsid w:val="000F1997"/>
    <w:rsid w:val="000F227D"/>
    <w:rsid w:val="000F228B"/>
    <w:rsid w:val="000F2851"/>
    <w:rsid w:val="000F2FB6"/>
    <w:rsid w:val="000F3674"/>
    <w:rsid w:val="000F3799"/>
    <w:rsid w:val="000F3FD3"/>
    <w:rsid w:val="000F5B2C"/>
    <w:rsid w:val="000F5BC8"/>
    <w:rsid w:val="000F615F"/>
    <w:rsid w:val="000F64CD"/>
    <w:rsid w:val="0010179C"/>
    <w:rsid w:val="00101BAF"/>
    <w:rsid w:val="00101CFF"/>
    <w:rsid w:val="00107358"/>
    <w:rsid w:val="00112823"/>
    <w:rsid w:val="00113ECE"/>
    <w:rsid w:val="001148C2"/>
    <w:rsid w:val="00114AA4"/>
    <w:rsid w:val="001150C0"/>
    <w:rsid w:val="00115447"/>
    <w:rsid w:val="001160F1"/>
    <w:rsid w:val="001163FD"/>
    <w:rsid w:val="00116B27"/>
    <w:rsid w:val="00117D02"/>
    <w:rsid w:val="0012084E"/>
    <w:rsid w:val="00121DC8"/>
    <w:rsid w:val="0012226B"/>
    <w:rsid w:val="001223B6"/>
    <w:rsid w:val="00122898"/>
    <w:rsid w:val="0012397B"/>
    <w:rsid w:val="00126FCD"/>
    <w:rsid w:val="00127099"/>
    <w:rsid w:val="00127CB6"/>
    <w:rsid w:val="001308C1"/>
    <w:rsid w:val="00130A0E"/>
    <w:rsid w:val="001346B0"/>
    <w:rsid w:val="00136D06"/>
    <w:rsid w:val="00145BDA"/>
    <w:rsid w:val="00147C66"/>
    <w:rsid w:val="00154AD0"/>
    <w:rsid w:val="00155F73"/>
    <w:rsid w:val="00156D8E"/>
    <w:rsid w:val="00160037"/>
    <w:rsid w:val="00160965"/>
    <w:rsid w:val="00161D18"/>
    <w:rsid w:val="00163AD1"/>
    <w:rsid w:val="00164266"/>
    <w:rsid w:val="00167767"/>
    <w:rsid w:val="00172776"/>
    <w:rsid w:val="00174568"/>
    <w:rsid w:val="001747BC"/>
    <w:rsid w:val="00174D80"/>
    <w:rsid w:val="0017616F"/>
    <w:rsid w:val="00177605"/>
    <w:rsid w:val="00180BDC"/>
    <w:rsid w:val="00181F4D"/>
    <w:rsid w:val="001822CD"/>
    <w:rsid w:val="00186810"/>
    <w:rsid w:val="0019147A"/>
    <w:rsid w:val="00191A61"/>
    <w:rsid w:val="00192C56"/>
    <w:rsid w:val="00194C0D"/>
    <w:rsid w:val="001978E0"/>
    <w:rsid w:val="001A352F"/>
    <w:rsid w:val="001A5499"/>
    <w:rsid w:val="001A57BA"/>
    <w:rsid w:val="001A753E"/>
    <w:rsid w:val="001B0336"/>
    <w:rsid w:val="001B06E8"/>
    <w:rsid w:val="001B204C"/>
    <w:rsid w:val="001B26A6"/>
    <w:rsid w:val="001B41CE"/>
    <w:rsid w:val="001B7666"/>
    <w:rsid w:val="001C1934"/>
    <w:rsid w:val="001C3590"/>
    <w:rsid w:val="001C3682"/>
    <w:rsid w:val="001C3D2D"/>
    <w:rsid w:val="001C4DDE"/>
    <w:rsid w:val="001C535E"/>
    <w:rsid w:val="001C5F75"/>
    <w:rsid w:val="001D0AE6"/>
    <w:rsid w:val="001D50B3"/>
    <w:rsid w:val="001D68BF"/>
    <w:rsid w:val="001E0F3A"/>
    <w:rsid w:val="001E2B18"/>
    <w:rsid w:val="001E4D8A"/>
    <w:rsid w:val="001E7EFA"/>
    <w:rsid w:val="001F03B2"/>
    <w:rsid w:val="001F151D"/>
    <w:rsid w:val="001F1FD1"/>
    <w:rsid w:val="001F44E3"/>
    <w:rsid w:val="001F46A5"/>
    <w:rsid w:val="001F624D"/>
    <w:rsid w:val="001F6575"/>
    <w:rsid w:val="00203375"/>
    <w:rsid w:val="002048A9"/>
    <w:rsid w:val="00207FE6"/>
    <w:rsid w:val="00210F36"/>
    <w:rsid w:val="0021118C"/>
    <w:rsid w:val="00215692"/>
    <w:rsid w:val="002166D9"/>
    <w:rsid w:val="00216C07"/>
    <w:rsid w:val="00226851"/>
    <w:rsid w:val="00230F3B"/>
    <w:rsid w:val="00232D88"/>
    <w:rsid w:val="0023375D"/>
    <w:rsid w:val="00233EF8"/>
    <w:rsid w:val="00241FA4"/>
    <w:rsid w:val="00244CCE"/>
    <w:rsid w:val="002467A0"/>
    <w:rsid w:val="00247F6E"/>
    <w:rsid w:val="002508D5"/>
    <w:rsid w:val="0025174A"/>
    <w:rsid w:val="00252473"/>
    <w:rsid w:val="0025279D"/>
    <w:rsid w:val="00253554"/>
    <w:rsid w:val="00253618"/>
    <w:rsid w:val="00256F3F"/>
    <w:rsid w:val="00260A00"/>
    <w:rsid w:val="00260E0B"/>
    <w:rsid w:val="00261E79"/>
    <w:rsid w:val="0026265E"/>
    <w:rsid w:val="00263F56"/>
    <w:rsid w:val="002640A6"/>
    <w:rsid w:val="00270D3E"/>
    <w:rsid w:val="002728F1"/>
    <w:rsid w:val="00274EA4"/>
    <w:rsid w:val="002759F7"/>
    <w:rsid w:val="002775D2"/>
    <w:rsid w:val="00277E56"/>
    <w:rsid w:val="002832DB"/>
    <w:rsid w:val="002839B1"/>
    <w:rsid w:val="0028451C"/>
    <w:rsid w:val="00286669"/>
    <w:rsid w:val="00286905"/>
    <w:rsid w:val="00291320"/>
    <w:rsid w:val="00292345"/>
    <w:rsid w:val="00292434"/>
    <w:rsid w:val="002939FB"/>
    <w:rsid w:val="002A05D2"/>
    <w:rsid w:val="002B07E8"/>
    <w:rsid w:val="002B11A0"/>
    <w:rsid w:val="002B160B"/>
    <w:rsid w:val="002B459F"/>
    <w:rsid w:val="002B6404"/>
    <w:rsid w:val="002B6B43"/>
    <w:rsid w:val="002C0030"/>
    <w:rsid w:val="002C0572"/>
    <w:rsid w:val="002C0DDD"/>
    <w:rsid w:val="002C1A86"/>
    <w:rsid w:val="002C1DDA"/>
    <w:rsid w:val="002C2620"/>
    <w:rsid w:val="002C2A16"/>
    <w:rsid w:val="002C5301"/>
    <w:rsid w:val="002C6742"/>
    <w:rsid w:val="002D1C31"/>
    <w:rsid w:val="002D44E0"/>
    <w:rsid w:val="002D54BD"/>
    <w:rsid w:val="002D6438"/>
    <w:rsid w:val="002D65C8"/>
    <w:rsid w:val="002E25E1"/>
    <w:rsid w:val="002F0698"/>
    <w:rsid w:val="002F4710"/>
    <w:rsid w:val="002F70BC"/>
    <w:rsid w:val="002F70CC"/>
    <w:rsid w:val="002F7636"/>
    <w:rsid w:val="0030200B"/>
    <w:rsid w:val="0030456C"/>
    <w:rsid w:val="0030534C"/>
    <w:rsid w:val="00307403"/>
    <w:rsid w:val="00310158"/>
    <w:rsid w:val="00311397"/>
    <w:rsid w:val="00312085"/>
    <w:rsid w:val="00320744"/>
    <w:rsid w:val="0032224E"/>
    <w:rsid w:val="00322604"/>
    <w:rsid w:val="00324814"/>
    <w:rsid w:val="00340A21"/>
    <w:rsid w:val="00340ED0"/>
    <w:rsid w:val="003417AE"/>
    <w:rsid w:val="003451A9"/>
    <w:rsid w:val="0034521D"/>
    <w:rsid w:val="00347635"/>
    <w:rsid w:val="00351E1B"/>
    <w:rsid w:val="0035291D"/>
    <w:rsid w:val="00355119"/>
    <w:rsid w:val="003566EF"/>
    <w:rsid w:val="00361199"/>
    <w:rsid w:val="00361CBA"/>
    <w:rsid w:val="003656EF"/>
    <w:rsid w:val="003660E2"/>
    <w:rsid w:val="003701AD"/>
    <w:rsid w:val="00370FFA"/>
    <w:rsid w:val="00377C30"/>
    <w:rsid w:val="00380655"/>
    <w:rsid w:val="003813D7"/>
    <w:rsid w:val="00384254"/>
    <w:rsid w:val="00385FFF"/>
    <w:rsid w:val="003907F4"/>
    <w:rsid w:val="00390BB8"/>
    <w:rsid w:val="003955F3"/>
    <w:rsid w:val="00397212"/>
    <w:rsid w:val="003A1BE5"/>
    <w:rsid w:val="003A4DE4"/>
    <w:rsid w:val="003B2B63"/>
    <w:rsid w:val="003B3391"/>
    <w:rsid w:val="003B56A2"/>
    <w:rsid w:val="003B6B9C"/>
    <w:rsid w:val="003C094E"/>
    <w:rsid w:val="003C13D3"/>
    <w:rsid w:val="003C2225"/>
    <w:rsid w:val="003C2EE4"/>
    <w:rsid w:val="003C37FB"/>
    <w:rsid w:val="003C4248"/>
    <w:rsid w:val="003C5844"/>
    <w:rsid w:val="003D16A3"/>
    <w:rsid w:val="003D2B40"/>
    <w:rsid w:val="003D6FD1"/>
    <w:rsid w:val="003E0F9E"/>
    <w:rsid w:val="003E38CB"/>
    <w:rsid w:val="003E4E28"/>
    <w:rsid w:val="003E56D0"/>
    <w:rsid w:val="003F00AC"/>
    <w:rsid w:val="003F25E1"/>
    <w:rsid w:val="003F3749"/>
    <w:rsid w:val="003F5848"/>
    <w:rsid w:val="003F5B1C"/>
    <w:rsid w:val="004003B8"/>
    <w:rsid w:val="00400477"/>
    <w:rsid w:val="00403171"/>
    <w:rsid w:val="004052D0"/>
    <w:rsid w:val="00405460"/>
    <w:rsid w:val="004121BD"/>
    <w:rsid w:val="00412BA3"/>
    <w:rsid w:val="004166BB"/>
    <w:rsid w:val="0042042F"/>
    <w:rsid w:val="00423C20"/>
    <w:rsid w:val="00425536"/>
    <w:rsid w:val="00427608"/>
    <w:rsid w:val="00435114"/>
    <w:rsid w:val="004368EE"/>
    <w:rsid w:val="00444342"/>
    <w:rsid w:val="00446D46"/>
    <w:rsid w:val="00453112"/>
    <w:rsid w:val="00454AE7"/>
    <w:rsid w:val="00456522"/>
    <w:rsid w:val="00456A60"/>
    <w:rsid w:val="00460FE3"/>
    <w:rsid w:val="004621E2"/>
    <w:rsid w:val="00462B57"/>
    <w:rsid w:val="00463434"/>
    <w:rsid w:val="00464E3E"/>
    <w:rsid w:val="00465D94"/>
    <w:rsid w:val="00466F7D"/>
    <w:rsid w:val="004700BF"/>
    <w:rsid w:val="0047092F"/>
    <w:rsid w:val="00472A0C"/>
    <w:rsid w:val="00474BD0"/>
    <w:rsid w:val="00476DD7"/>
    <w:rsid w:val="0048011B"/>
    <w:rsid w:val="00482FAA"/>
    <w:rsid w:val="00486442"/>
    <w:rsid w:val="0049129C"/>
    <w:rsid w:val="004941B9"/>
    <w:rsid w:val="004A0902"/>
    <w:rsid w:val="004A15A0"/>
    <w:rsid w:val="004A1E22"/>
    <w:rsid w:val="004A31BC"/>
    <w:rsid w:val="004A6A3D"/>
    <w:rsid w:val="004B4E76"/>
    <w:rsid w:val="004B586F"/>
    <w:rsid w:val="004B6804"/>
    <w:rsid w:val="004B7997"/>
    <w:rsid w:val="004C030B"/>
    <w:rsid w:val="004C21E0"/>
    <w:rsid w:val="004C3B2A"/>
    <w:rsid w:val="004C4DB3"/>
    <w:rsid w:val="004C7FB3"/>
    <w:rsid w:val="004D19EF"/>
    <w:rsid w:val="004D2F2F"/>
    <w:rsid w:val="004D3010"/>
    <w:rsid w:val="004D3868"/>
    <w:rsid w:val="004D4CB5"/>
    <w:rsid w:val="004D6762"/>
    <w:rsid w:val="004D7643"/>
    <w:rsid w:val="004E2C27"/>
    <w:rsid w:val="004E403B"/>
    <w:rsid w:val="004E4D2B"/>
    <w:rsid w:val="004E5670"/>
    <w:rsid w:val="004F038F"/>
    <w:rsid w:val="004F0396"/>
    <w:rsid w:val="004F0B0C"/>
    <w:rsid w:val="004F1582"/>
    <w:rsid w:val="004F4C6A"/>
    <w:rsid w:val="004F6565"/>
    <w:rsid w:val="004F6680"/>
    <w:rsid w:val="004F6D54"/>
    <w:rsid w:val="0050022A"/>
    <w:rsid w:val="00501546"/>
    <w:rsid w:val="005028A6"/>
    <w:rsid w:val="005042ED"/>
    <w:rsid w:val="0050457A"/>
    <w:rsid w:val="005058A1"/>
    <w:rsid w:val="00506DDD"/>
    <w:rsid w:val="00507BC2"/>
    <w:rsid w:val="005100B6"/>
    <w:rsid w:val="00513EC4"/>
    <w:rsid w:val="005156A6"/>
    <w:rsid w:val="005169B4"/>
    <w:rsid w:val="00516B49"/>
    <w:rsid w:val="0051743F"/>
    <w:rsid w:val="00520383"/>
    <w:rsid w:val="005204DB"/>
    <w:rsid w:val="005275D5"/>
    <w:rsid w:val="00533B1F"/>
    <w:rsid w:val="00534352"/>
    <w:rsid w:val="0053490B"/>
    <w:rsid w:val="00542856"/>
    <w:rsid w:val="00543F81"/>
    <w:rsid w:val="00543FDD"/>
    <w:rsid w:val="00551E42"/>
    <w:rsid w:val="005529A7"/>
    <w:rsid w:val="00552F2D"/>
    <w:rsid w:val="0055409E"/>
    <w:rsid w:val="0055462E"/>
    <w:rsid w:val="00557C32"/>
    <w:rsid w:val="005609A8"/>
    <w:rsid w:val="00561C08"/>
    <w:rsid w:val="00562345"/>
    <w:rsid w:val="00562C72"/>
    <w:rsid w:val="00563872"/>
    <w:rsid w:val="00564F80"/>
    <w:rsid w:val="0056502A"/>
    <w:rsid w:val="0056604F"/>
    <w:rsid w:val="00570738"/>
    <w:rsid w:val="00574D4F"/>
    <w:rsid w:val="00576B64"/>
    <w:rsid w:val="005800E9"/>
    <w:rsid w:val="005809D2"/>
    <w:rsid w:val="00580CE0"/>
    <w:rsid w:val="00591C0F"/>
    <w:rsid w:val="005924C4"/>
    <w:rsid w:val="00594320"/>
    <w:rsid w:val="005966F3"/>
    <w:rsid w:val="00596FA5"/>
    <w:rsid w:val="005A04FD"/>
    <w:rsid w:val="005A1744"/>
    <w:rsid w:val="005A218B"/>
    <w:rsid w:val="005B42F6"/>
    <w:rsid w:val="005B6CD2"/>
    <w:rsid w:val="005C11DC"/>
    <w:rsid w:val="005C2A29"/>
    <w:rsid w:val="005C48CB"/>
    <w:rsid w:val="005C6145"/>
    <w:rsid w:val="005C740D"/>
    <w:rsid w:val="005D1B74"/>
    <w:rsid w:val="005D3E02"/>
    <w:rsid w:val="005D481A"/>
    <w:rsid w:val="005D7782"/>
    <w:rsid w:val="005E077F"/>
    <w:rsid w:val="005E2127"/>
    <w:rsid w:val="005E528B"/>
    <w:rsid w:val="005E5E96"/>
    <w:rsid w:val="005E75C5"/>
    <w:rsid w:val="005E7C09"/>
    <w:rsid w:val="005E7D48"/>
    <w:rsid w:val="005F0B48"/>
    <w:rsid w:val="005F72A1"/>
    <w:rsid w:val="006001FF"/>
    <w:rsid w:val="00601069"/>
    <w:rsid w:val="0060294A"/>
    <w:rsid w:val="00604905"/>
    <w:rsid w:val="00604E1F"/>
    <w:rsid w:val="00607959"/>
    <w:rsid w:val="00610DE0"/>
    <w:rsid w:val="00614A0D"/>
    <w:rsid w:val="00614E9A"/>
    <w:rsid w:val="00621144"/>
    <w:rsid w:val="006226CD"/>
    <w:rsid w:val="0062723E"/>
    <w:rsid w:val="00630E0B"/>
    <w:rsid w:val="00631664"/>
    <w:rsid w:val="006321EC"/>
    <w:rsid w:val="006344A6"/>
    <w:rsid w:val="006410A1"/>
    <w:rsid w:val="0064153A"/>
    <w:rsid w:val="00641CC5"/>
    <w:rsid w:val="00642416"/>
    <w:rsid w:val="006441F4"/>
    <w:rsid w:val="00647E2F"/>
    <w:rsid w:val="00650467"/>
    <w:rsid w:val="00650582"/>
    <w:rsid w:val="00651D0E"/>
    <w:rsid w:val="006523C9"/>
    <w:rsid w:val="006524CD"/>
    <w:rsid w:val="00653D00"/>
    <w:rsid w:val="00656B9C"/>
    <w:rsid w:val="00657FA0"/>
    <w:rsid w:val="00661ED2"/>
    <w:rsid w:val="00663224"/>
    <w:rsid w:val="00665355"/>
    <w:rsid w:val="00666614"/>
    <w:rsid w:val="00666C7E"/>
    <w:rsid w:val="00667126"/>
    <w:rsid w:val="00667FD2"/>
    <w:rsid w:val="00671472"/>
    <w:rsid w:val="00681DAF"/>
    <w:rsid w:val="0068371F"/>
    <w:rsid w:val="00685425"/>
    <w:rsid w:val="006901AD"/>
    <w:rsid w:val="0069111D"/>
    <w:rsid w:val="00692F5F"/>
    <w:rsid w:val="00693B3E"/>
    <w:rsid w:val="00694C10"/>
    <w:rsid w:val="006951C1"/>
    <w:rsid w:val="00697B90"/>
    <w:rsid w:val="006A18E0"/>
    <w:rsid w:val="006A4029"/>
    <w:rsid w:val="006A52BC"/>
    <w:rsid w:val="006A629A"/>
    <w:rsid w:val="006A6CA1"/>
    <w:rsid w:val="006A741E"/>
    <w:rsid w:val="006A76F5"/>
    <w:rsid w:val="006A7DC5"/>
    <w:rsid w:val="006B067E"/>
    <w:rsid w:val="006B46E7"/>
    <w:rsid w:val="006B6BFB"/>
    <w:rsid w:val="006B7B21"/>
    <w:rsid w:val="006C2C9C"/>
    <w:rsid w:val="006C63B8"/>
    <w:rsid w:val="006C7EDA"/>
    <w:rsid w:val="006D03FC"/>
    <w:rsid w:val="006D10E4"/>
    <w:rsid w:val="006D27C5"/>
    <w:rsid w:val="006D2E4B"/>
    <w:rsid w:val="006D3891"/>
    <w:rsid w:val="006D5EEC"/>
    <w:rsid w:val="006D71CF"/>
    <w:rsid w:val="006E27D1"/>
    <w:rsid w:val="006E3C08"/>
    <w:rsid w:val="006E47D4"/>
    <w:rsid w:val="006E4FD6"/>
    <w:rsid w:val="006F0232"/>
    <w:rsid w:val="006F02D9"/>
    <w:rsid w:val="006F307A"/>
    <w:rsid w:val="006F348E"/>
    <w:rsid w:val="006F366B"/>
    <w:rsid w:val="006F3835"/>
    <w:rsid w:val="006F3928"/>
    <w:rsid w:val="006F4FB2"/>
    <w:rsid w:val="00701052"/>
    <w:rsid w:val="007011D9"/>
    <w:rsid w:val="007014DF"/>
    <w:rsid w:val="00703008"/>
    <w:rsid w:val="00704ABA"/>
    <w:rsid w:val="00711979"/>
    <w:rsid w:val="00711FED"/>
    <w:rsid w:val="007141FA"/>
    <w:rsid w:val="00716206"/>
    <w:rsid w:val="00716F7F"/>
    <w:rsid w:val="00720B2E"/>
    <w:rsid w:val="00722F56"/>
    <w:rsid w:val="00723AB6"/>
    <w:rsid w:val="00723E3B"/>
    <w:rsid w:val="00724917"/>
    <w:rsid w:val="007272CD"/>
    <w:rsid w:val="007300C5"/>
    <w:rsid w:val="00730CD1"/>
    <w:rsid w:val="00732284"/>
    <w:rsid w:val="00732EF0"/>
    <w:rsid w:val="0073393D"/>
    <w:rsid w:val="00734F47"/>
    <w:rsid w:val="007361EF"/>
    <w:rsid w:val="0073676B"/>
    <w:rsid w:val="00736970"/>
    <w:rsid w:val="00736A86"/>
    <w:rsid w:val="0073728A"/>
    <w:rsid w:val="007417F4"/>
    <w:rsid w:val="00746145"/>
    <w:rsid w:val="00763898"/>
    <w:rsid w:val="00763E6E"/>
    <w:rsid w:val="00767E3E"/>
    <w:rsid w:val="00770E4D"/>
    <w:rsid w:val="00773A1C"/>
    <w:rsid w:val="00774137"/>
    <w:rsid w:val="007762D9"/>
    <w:rsid w:val="0078087B"/>
    <w:rsid w:val="00780891"/>
    <w:rsid w:val="00780D77"/>
    <w:rsid w:val="007828F0"/>
    <w:rsid w:val="00783BD7"/>
    <w:rsid w:val="007853A3"/>
    <w:rsid w:val="00785C19"/>
    <w:rsid w:val="00787B89"/>
    <w:rsid w:val="007905D8"/>
    <w:rsid w:val="00792762"/>
    <w:rsid w:val="007929CE"/>
    <w:rsid w:val="00794120"/>
    <w:rsid w:val="0079438D"/>
    <w:rsid w:val="00794449"/>
    <w:rsid w:val="0079539B"/>
    <w:rsid w:val="00796F02"/>
    <w:rsid w:val="007A0119"/>
    <w:rsid w:val="007A0562"/>
    <w:rsid w:val="007A0E52"/>
    <w:rsid w:val="007A2A35"/>
    <w:rsid w:val="007A4AC8"/>
    <w:rsid w:val="007A4BB4"/>
    <w:rsid w:val="007A62F4"/>
    <w:rsid w:val="007B1B04"/>
    <w:rsid w:val="007B3DF7"/>
    <w:rsid w:val="007B6720"/>
    <w:rsid w:val="007B77E8"/>
    <w:rsid w:val="007C04C9"/>
    <w:rsid w:val="007C098E"/>
    <w:rsid w:val="007C6728"/>
    <w:rsid w:val="007D0F66"/>
    <w:rsid w:val="007D2941"/>
    <w:rsid w:val="007D2EBB"/>
    <w:rsid w:val="007D31F7"/>
    <w:rsid w:val="007D676B"/>
    <w:rsid w:val="007D7230"/>
    <w:rsid w:val="007D7934"/>
    <w:rsid w:val="007D7C28"/>
    <w:rsid w:val="007E004C"/>
    <w:rsid w:val="007E21E6"/>
    <w:rsid w:val="007E4729"/>
    <w:rsid w:val="007E4C5C"/>
    <w:rsid w:val="007F1717"/>
    <w:rsid w:val="007F199F"/>
    <w:rsid w:val="007F2225"/>
    <w:rsid w:val="007F28D7"/>
    <w:rsid w:val="007F3428"/>
    <w:rsid w:val="007F3CA8"/>
    <w:rsid w:val="007F551F"/>
    <w:rsid w:val="007F6562"/>
    <w:rsid w:val="007F68DF"/>
    <w:rsid w:val="007F77AD"/>
    <w:rsid w:val="00800BB3"/>
    <w:rsid w:val="00802385"/>
    <w:rsid w:val="00802F13"/>
    <w:rsid w:val="0080341E"/>
    <w:rsid w:val="008037F1"/>
    <w:rsid w:val="00806F0C"/>
    <w:rsid w:val="00812C2F"/>
    <w:rsid w:val="0081385F"/>
    <w:rsid w:val="00814B5E"/>
    <w:rsid w:val="00816A83"/>
    <w:rsid w:val="008179F0"/>
    <w:rsid w:val="00817D98"/>
    <w:rsid w:val="00820A30"/>
    <w:rsid w:val="008218D2"/>
    <w:rsid w:val="008228B2"/>
    <w:rsid w:val="00822946"/>
    <w:rsid w:val="00824F82"/>
    <w:rsid w:val="00827ED0"/>
    <w:rsid w:val="008327C2"/>
    <w:rsid w:val="00832FAF"/>
    <w:rsid w:val="00833BF2"/>
    <w:rsid w:val="008357B8"/>
    <w:rsid w:val="00836703"/>
    <w:rsid w:val="008417A0"/>
    <w:rsid w:val="00841AF0"/>
    <w:rsid w:val="00842411"/>
    <w:rsid w:val="00845991"/>
    <w:rsid w:val="0085277E"/>
    <w:rsid w:val="00853331"/>
    <w:rsid w:val="008539B8"/>
    <w:rsid w:val="008576C4"/>
    <w:rsid w:val="0085777E"/>
    <w:rsid w:val="00862442"/>
    <w:rsid w:val="00862E8D"/>
    <w:rsid w:val="008638A3"/>
    <w:rsid w:val="00863D32"/>
    <w:rsid w:val="00864242"/>
    <w:rsid w:val="00864278"/>
    <w:rsid w:val="00865710"/>
    <w:rsid w:val="00865E15"/>
    <w:rsid w:val="00866F63"/>
    <w:rsid w:val="00871DB6"/>
    <w:rsid w:val="00873055"/>
    <w:rsid w:val="0087690E"/>
    <w:rsid w:val="00877815"/>
    <w:rsid w:val="00877E9C"/>
    <w:rsid w:val="00880DE8"/>
    <w:rsid w:val="00882435"/>
    <w:rsid w:val="008830A4"/>
    <w:rsid w:val="00883496"/>
    <w:rsid w:val="008871A7"/>
    <w:rsid w:val="00887A95"/>
    <w:rsid w:val="00887B45"/>
    <w:rsid w:val="00890DDC"/>
    <w:rsid w:val="00892F89"/>
    <w:rsid w:val="00894BBA"/>
    <w:rsid w:val="00894F3D"/>
    <w:rsid w:val="00896870"/>
    <w:rsid w:val="00896951"/>
    <w:rsid w:val="008A02A7"/>
    <w:rsid w:val="008A290F"/>
    <w:rsid w:val="008A47C9"/>
    <w:rsid w:val="008A5E8F"/>
    <w:rsid w:val="008A7724"/>
    <w:rsid w:val="008A7ED5"/>
    <w:rsid w:val="008B587D"/>
    <w:rsid w:val="008B5C24"/>
    <w:rsid w:val="008B7C79"/>
    <w:rsid w:val="008C27C0"/>
    <w:rsid w:val="008C5B62"/>
    <w:rsid w:val="008C68E8"/>
    <w:rsid w:val="008D00CE"/>
    <w:rsid w:val="008D149F"/>
    <w:rsid w:val="008D29E4"/>
    <w:rsid w:val="008D71B6"/>
    <w:rsid w:val="008E10F3"/>
    <w:rsid w:val="008E1789"/>
    <w:rsid w:val="008E1C74"/>
    <w:rsid w:val="008E2BD6"/>
    <w:rsid w:val="008E613F"/>
    <w:rsid w:val="008E618C"/>
    <w:rsid w:val="008F18C5"/>
    <w:rsid w:val="008F5930"/>
    <w:rsid w:val="009069DF"/>
    <w:rsid w:val="009078D8"/>
    <w:rsid w:val="00907F27"/>
    <w:rsid w:val="009109D5"/>
    <w:rsid w:val="0091184E"/>
    <w:rsid w:val="00912439"/>
    <w:rsid w:val="00912534"/>
    <w:rsid w:val="00912D67"/>
    <w:rsid w:val="009142F9"/>
    <w:rsid w:val="009148C9"/>
    <w:rsid w:val="0091598E"/>
    <w:rsid w:val="0091627E"/>
    <w:rsid w:val="009165D3"/>
    <w:rsid w:val="00917599"/>
    <w:rsid w:val="009177F5"/>
    <w:rsid w:val="00917FF4"/>
    <w:rsid w:val="00920BBF"/>
    <w:rsid w:val="00921584"/>
    <w:rsid w:val="0092171F"/>
    <w:rsid w:val="009256E1"/>
    <w:rsid w:val="0092668F"/>
    <w:rsid w:val="00931097"/>
    <w:rsid w:val="0093633B"/>
    <w:rsid w:val="00937A37"/>
    <w:rsid w:val="0094487D"/>
    <w:rsid w:val="00945A79"/>
    <w:rsid w:val="009510ED"/>
    <w:rsid w:val="00951E27"/>
    <w:rsid w:val="009531E7"/>
    <w:rsid w:val="0095699B"/>
    <w:rsid w:val="00962175"/>
    <w:rsid w:val="009628A9"/>
    <w:rsid w:val="009653A1"/>
    <w:rsid w:val="00967DA5"/>
    <w:rsid w:val="009705C4"/>
    <w:rsid w:val="00970956"/>
    <w:rsid w:val="00971A5C"/>
    <w:rsid w:val="0097310F"/>
    <w:rsid w:val="00975633"/>
    <w:rsid w:val="009766C6"/>
    <w:rsid w:val="00976CD6"/>
    <w:rsid w:val="00980474"/>
    <w:rsid w:val="00980DFE"/>
    <w:rsid w:val="009842E5"/>
    <w:rsid w:val="00985F4C"/>
    <w:rsid w:val="00986AB1"/>
    <w:rsid w:val="00991988"/>
    <w:rsid w:val="0099468A"/>
    <w:rsid w:val="0099491E"/>
    <w:rsid w:val="00994C21"/>
    <w:rsid w:val="00995799"/>
    <w:rsid w:val="00996C0A"/>
    <w:rsid w:val="009A2768"/>
    <w:rsid w:val="009A7EFD"/>
    <w:rsid w:val="009B1404"/>
    <w:rsid w:val="009B4948"/>
    <w:rsid w:val="009B78E2"/>
    <w:rsid w:val="009B7BA1"/>
    <w:rsid w:val="009C0C05"/>
    <w:rsid w:val="009C0D62"/>
    <w:rsid w:val="009C3128"/>
    <w:rsid w:val="009C3C12"/>
    <w:rsid w:val="009C77D5"/>
    <w:rsid w:val="009D6113"/>
    <w:rsid w:val="009D6DD0"/>
    <w:rsid w:val="009E3BE4"/>
    <w:rsid w:val="009E4A6F"/>
    <w:rsid w:val="009E7891"/>
    <w:rsid w:val="009F0EE0"/>
    <w:rsid w:val="009F4CD9"/>
    <w:rsid w:val="009F599A"/>
    <w:rsid w:val="009F78FB"/>
    <w:rsid w:val="00A0109E"/>
    <w:rsid w:val="00A0345C"/>
    <w:rsid w:val="00A04DC2"/>
    <w:rsid w:val="00A077F0"/>
    <w:rsid w:val="00A07816"/>
    <w:rsid w:val="00A10325"/>
    <w:rsid w:val="00A11A1F"/>
    <w:rsid w:val="00A12099"/>
    <w:rsid w:val="00A14E57"/>
    <w:rsid w:val="00A14F73"/>
    <w:rsid w:val="00A16010"/>
    <w:rsid w:val="00A213C1"/>
    <w:rsid w:val="00A21E57"/>
    <w:rsid w:val="00A22E5A"/>
    <w:rsid w:val="00A231D4"/>
    <w:rsid w:val="00A23E89"/>
    <w:rsid w:val="00A25D06"/>
    <w:rsid w:val="00A26D40"/>
    <w:rsid w:val="00A326DB"/>
    <w:rsid w:val="00A32AAA"/>
    <w:rsid w:val="00A33223"/>
    <w:rsid w:val="00A359C2"/>
    <w:rsid w:val="00A41D89"/>
    <w:rsid w:val="00A422E2"/>
    <w:rsid w:val="00A42F9C"/>
    <w:rsid w:val="00A46D86"/>
    <w:rsid w:val="00A509E8"/>
    <w:rsid w:val="00A50FAD"/>
    <w:rsid w:val="00A53E50"/>
    <w:rsid w:val="00A54F9C"/>
    <w:rsid w:val="00A5782A"/>
    <w:rsid w:val="00A60658"/>
    <w:rsid w:val="00A609BF"/>
    <w:rsid w:val="00A60AC4"/>
    <w:rsid w:val="00A65CBE"/>
    <w:rsid w:val="00A66E07"/>
    <w:rsid w:val="00A7098B"/>
    <w:rsid w:val="00A711A0"/>
    <w:rsid w:val="00A72AAC"/>
    <w:rsid w:val="00A738E7"/>
    <w:rsid w:val="00A741EC"/>
    <w:rsid w:val="00A74834"/>
    <w:rsid w:val="00A74E37"/>
    <w:rsid w:val="00A7722F"/>
    <w:rsid w:val="00A83564"/>
    <w:rsid w:val="00A8377D"/>
    <w:rsid w:val="00A84FF5"/>
    <w:rsid w:val="00A8742C"/>
    <w:rsid w:val="00A8754A"/>
    <w:rsid w:val="00A903D6"/>
    <w:rsid w:val="00A90EC6"/>
    <w:rsid w:val="00A9369C"/>
    <w:rsid w:val="00A970B7"/>
    <w:rsid w:val="00AA026E"/>
    <w:rsid w:val="00AA02E6"/>
    <w:rsid w:val="00AA329F"/>
    <w:rsid w:val="00AA6309"/>
    <w:rsid w:val="00AA75CE"/>
    <w:rsid w:val="00AB501F"/>
    <w:rsid w:val="00AC01F9"/>
    <w:rsid w:val="00AC4128"/>
    <w:rsid w:val="00AC6AD3"/>
    <w:rsid w:val="00AD68D0"/>
    <w:rsid w:val="00AE0D18"/>
    <w:rsid w:val="00AE1883"/>
    <w:rsid w:val="00AE3D10"/>
    <w:rsid w:val="00AE61E3"/>
    <w:rsid w:val="00AF1D3B"/>
    <w:rsid w:val="00AF1F1F"/>
    <w:rsid w:val="00AF3B24"/>
    <w:rsid w:val="00AF431C"/>
    <w:rsid w:val="00B0469A"/>
    <w:rsid w:val="00B07A58"/>
    <w:rsid w:val="00B1291B"/>
    <w:rsid w:val="00B12FFB"/>
    <w:rsid w:val="00B13AD7"/>
    <w:rsid w:val="00B14C52"/>
    <w:rsid w:val="00B14D44"/>
    <w:rsid w:val="00B16890"/>
    <w:rsid w:val="00B2319B"/>
    <w:rsid w:val="00B26C84"/>
    <w:rsid w:val="00B31088"/>
    <w:rsid w:val="00B31ED5"/>
    <w:rsid w:val="00B31F57"/>
    <w:rsid w:val="00B328CC"/>
    <w:rsid w:val="00B37A5D"/>
    <w:rsid w:val="00B4032E"/>
    <w:rsid w:val="00B42204"/>
    <w:rsid w:val="00B42687"/>
    <w:rsid w:val="00B42B86"/>
    <w:rsid w:val="00B43C13"/>
    <w:rsid w:val="00B44133"/>
    <w:rsid w:val="00B44F1D"/>
    <w:rsid w:val="00B45D3C"/>
    <w:rsid w:val="00B4666F"/>
    <w:rsid w:val="00B47324"/>
    <w:rsid w:val="00B47833"/>
    <w:rsid w:val="00B55A83"/>
    <w:rsid w:val="00B65AA6"/>
    <w:rsid w:val="00B668B4"/>
    <w:rsid w:val="00B6745B"/>
    <w:rsid w:val="00B67873"/>
    <w:rsid w:val="00B7093B"/>
    <w:rsid w:val="00B81DA9"/>
    <w:rsid w:val="00B81E11"/>
    <w:rsid w:val="00B839B0"/>
    <w:rsid w:val="00B8413E"/>
    <w:rsid w:val="00B86AD8"/>
    <w:rsid w:val="00B906B0"/>
    <w:rsid w:val="00B91231"/>
    <w:rsid w:val="00B96D75"/>
    <w:rsid w:val="00B9718C"/>
    <w:rsid w:val="00B97574"/>
    <w:rsid w:val="00B97794"/>
    <w:rsid w:val="00BA074B"/>
    <w:rsid w:val="00BA25D1"/>
    <w:rsid w:val="00BA2CDC"/>
    <w:rsid w:val="00BA41BB"/>
    <w:rsid w:val="00BB11FE"/>
    <w:rsid w:val="00BB1C9C"/>
    <w:rsid w:val="00BB5BBB"/>
    <w:rsid w:val="00BB7423"/>
    <w:rsid w:val="00BC0372"/>
    <w:rsid w:val="00BC269F"/>
    <w:rsid w:val="00BC29AF"/>
    <w:rsid w:val="00BC3607"/>
    <w:rsid w:val="00BC3F61"/>
    <w:rsid w:val="00BC4A0F"/>
    <w:rsid w:val="00BC6243"/>
    <w:rsid w:val="00BC7208"/>
    <w:rsid w:val="00BD2115"/>
    <w:rsid w:val="00BD27A8"/>
    <w:rsid w:val="00BD39A8"/>
    <w:rsid w:val="00BD423C"/>
    <w:rsid w:val="00BE09E1"/>
    <w:rsid w:val="00BE19C9"/>
    <w:rsid w:val="00BE1C49"/>
    <w:rsid w:val="00BE611A"/>
    <w:rsid w:val="00BE68AE"/>
    <w:rsid w:val="00BF04AB"/>
    <w:rsid w:val="00BF15B6"/>
    <w:rsid w:val="00BF2854"/>
    <w:rsid w:val="00BF4336"/>
    <w:rsid w:val="00BF4F9E"/>
    <w:rsid w:val="00BF50FD"/>
    <w:rsid w:val="00BF5292"/>
    <w:rsid w:val="00BF66F3"/>
    <w:rsid w:val="00C00BBC"/>
    <w:rsid w:val="00C01E05"/>
    <w:rsid w:val="00C02115"/>
    <w:rsid w:val="00C057EA"/>
    <w:rsid w:val="00C078F2"/>
    <w:rsid w:val="00C07AC1"/>
    <w:rsid w:val="00C119E7"/>
    <w:rsid w:val="00C16D1B"/>
    <w:rsid w:val="00C17ED4"/>
    <w:rsid w:val="00C20AA2"/>
    <w:rsid w:val="00C219A6"/>
    <w:rsid w:val="00C2333E"/>
    <w:rsid w:val="00C23F8D"/>
    <w:rsid w:val="00C25DD7"/>
    <w:rsid w:val="00C262AE"/>
    <w:rsid w:val="00C26426"/>
    <w:rsid w:val="00C26BE5"/>
    <w:rsid w:val="00C31C50"/>
    <w:rsid w:val="00C321E3"/>
    <w:rsid w:val="00C351D6"/>
    <w:rsid w:val="00C3750D"/>
    <w:rsid w:val="00C37A26"/>
    <w:rsid w:val="00C37FBF"/>
    <w:rsid w:val="00C4279E"/>
    <w:rsid w:val="00C42CDE"/>
    <w:rsid w:val="00C43C13"/>
    <w:rsid w:val="00C45432"/>
    <w:rsid w:val="00C460A5"/>
    <w:rsid w:val="00C47659"/>
    <w:rsid w:val="00C501CB"/>
    <w:rsid w:val="00C61838"/>
    <w:rsid w:val="00C62121"/>
    <w:rsid w:val="00C6502A"/>
    <w:rsid w:val="00C65A57"/>
    <w:rsid w:val="00C6634A"/>
    <w:rsid w:val="00C6722C"/>
    <w:rsid w:val="00C71593"/>
    <w:rsid w:val="00C71A60"/>
    <w:rsid w:val="00C72A4A"/>
    <w:rsid w:val="00C75FAB"/>
    <w:rsid w:val="00C76348"/>
    <w:rsid w:val="00C810DE"/>
    <w:rsid w:val="00C811BB"/>
    <w:rsid w:val="00C83D2E"/>
    <w:rsid w:val="00C92F3B"/>
    <w:rsid w:val="00C93311"/>
    <w:rsid w:val="00C94882"/>
    <w:rsid w:val="00C96FA4"/>
    <w:rsid w:val="00C97213"/>
    <w:rsid w:val="00CA121D"/>
    <w:rsid w:val="00CA5B40"/>
    <w:rsid w:val="00CA76DE"/>
    <w:rsid w:val="00CB14B4"/>
    <w:rsid w:val="00CB186B"/>
    <w:rsid w:val="00CB2ACE"/>
    <w:rsid w:val="00CC2778"/>
    <w:rsid w:val="00CC3279"/>
    <w:rsid w:val="00CC41D1"/>
    <w:rsid w:val="00CC522A"/>
    <w:rsid w:val="00CC5299"/>
    <w:rsid w:val="00CC59F2"/>
    <w:rsid w:val="00CC7384"/>
    <w:rsid w:val="00CD6D41"/>
    <w:rsid w:val="00CD6DA7"/>
    <w:rsid w:val="00CD7175"/>
    <w:rsid w:val="00CE2C2D"/>
    <w:rsid w:val="00CE4D7F"/>
    <w:rsid w:val="00CE5ADB"/>
    <w:rsid w:val="00CE7F26"/>
    <w:rsid w:val="00CF3BA8"/>
    <w:rsid w:val="00CF4682"/>
    <w:rsid w:val="00CF5FE3"/>
    <w:rsid w:val="00CF753F"/>
    <w:rsid w:val="00CF7B4A"/>
    <w:rsid w:val="00D00F60"/>
    <w:rsid w:val="00D01358"/>
    <w:rsid w:val="00D01BC6"/>
    <w:rsid w:val="00D0610E"/>
    <w:rsid w:val="00D0639B"/>
    <w:rsid w:val="00D07719"/>
    <w:rsid w:val="00D11A35"/>
    <w:rsid w:val="00D15F64"/>
    <w:rsid w:val="00D161B5"/>
    <w:rsid w:val="00D17C6A"/>
    <w:rsid w:val="00D17FB9"/>
    <w:rsid w:val="00D22B30"/>
    <w:rsid w:val="00D238DD"/>
    <w:rsid w:val="00D23C12"/>
    <w:rsid w:val="00D255E4"/>
    <w:rsid w:val="00D263BC"/>
    <w:rsid w:val="00D271F7"/>
    <w:rsid w:val="00D308A6"/>
    <w:rsid w:val="00D30940"/>
    <w:rsid w:val="00D317F0"/>
    <w:rsid w:val="00D372A0"/>
    <w:rsid w:val="00D51692"/>
    <w:rsid w:val="00D528F0"/>
    <w:rsid w:val="00D54DC8"/>
    <w:rsid w:val="00D55E9B"/>
    <w:rsid w:val="00D57208"/>
    <w:rsid w:val="00D60817"/>
    <w:rsid w:val="00D61255"/>
    <w:rsid w:val="00D61A6F"/>
    <w:rsid w:val="00D63DD3"/>
    <w:rsid w:val="00D65151"/>
    <w:rsid w:val="00D71271"/>
    <w:rsid w:val="00D74D5A"/>
    <w:rsid w:val="00D75AAE"/>
    <w:rsid w:val="00D83973"/>
    <w:rsid w:val="00D84C45"/>
    <w:rsid w:val="00D865D2"/>
    <w:rsid w:val="00D8664A"/>
    <w:rsid w:val="00D86C33"/>
    <w:rsid w:val="00D9214D"/>
    <w:rsid w:val="00D9502D"/>
    <w:rsid w:val="00D95B9E"/>
    <w:rsid w:val="00DA020B"/>
    <w:rsid w:val="00DA1B43"/>
    <w:rsid w:val="00DA5FBC"/>
    <w:rsid w:val="00DA6AA1"/>
    <w:rsid w:val="00DB1598"/>
    <w:rsid w:val="00DB37C7"/>
    <w:rsid w:val="00DB49DE"/>
    <w:rsid w:val="00DB4F8D"/>
    <w:rsid w:val="00DB554A"/>
    <w:rsid w:val="00DB6BA6"/>
    <w:rsid w:val="00DC1319"/>
    <w:rsid w:val="00DC1CBB"/>
    <w:rsid w:val="00DC1F82"/>
    <w:rsid w:val="00DC2111"/>
    <w:rsid w:val="00DC4EE0"/>
    <w:rsid w:val="00DC6692"/>
    <w:rsid w:val="00DD0C65"/>
    <w:rsid w:val="00DD0F47"/>
    <w:rsid w:val="00DD379C"/>
    <w:rsid w:val="00DD39DA"/>
    <w:rsid w:val="00DD53BF"/>
    <w:rsid w:val="00DD6026"/>
    <w:rsid w:val="00DD66DF"/>
    <w:rsid w:val="00DD697D"/>
    <w:rsid w:val="00DD753B"/>
    <w:rsid w:val="00DE0031"/>
    <w:rsid w:val="00DE201A"/>
    <w:rsid w:val="00DE2DCC"/>
    <w:rsid w:val="00DE44F9"/>
    <w:rsid w:val="00DE5133"/>
    <w:rsid w:val="00DE5608"/>
    <w:rsid w:val="00DF1B04"/>
    <w:rsid w:val="00DF2CBC"/>
    <w:rsid w:val="00DF4D58"/>
    <w:rsid w:val="00DF6CBB"/>
    <w:rsid w:val="00E01E96"/>
    <w:rsid w:val="00E05BDB"/>
    <w:rsid w:val="00E102B2"/>
    <w:rsid w:val="00E116F4"/>
    <w:rsid w:val="00E17B8C"/>
    <w:rsid w:val="00E217C9"/>
    <w:rsid w:val="00E25084"/>
    <w:rsid w:val="00E2640D"/>
    <w:rsid w:val="00E27713"/>
    <w:rsid w:val="00E27E1C"/>
    <w:rsid w:val="00E31F02"/>
    <w:rsid w:val="00E46AEE"/>
    <w:rsid w:val="00E474FC"/>
    <w:rsid w:val="00E50609"/>
    <w:rsid w:val="00E53EC2"/>
    <w:rsid w:val="00E550C9"/>
    <w:rsid w:val="00E61BE1"/>
    <w:rsid w:val="00E647FB"/>
    <w:rsid w:val="00E731C3"/>
    <w:rsid w:val="00E73B3D"/>
    <w:rsid w:val="00E73F03"/>
    <w:rsid w:val="00E75B7E"/>
    <w:rsid w:val="00E75CE3"/>
    <w:rsid w:val="00E765DC"/>
    <w:rsid w:val="00E80A5D"/>
    <w:rsid w:val="00E80D21"/>
    <w:rsid w:val="00E83011"/>
    <w:rsid w:val="00E8471A"/>
    <w:rsid w:val="00E85986"/>
    <w:rsid w:val="00E92AC0"/>
    <w:rsid w:val="00E93146"/>
    <w:rsid w:val="00E94EA2"/>
    <w:rsid w:val="00E95333"/>
    <w:rsid w:val="00E95B35"/>
    <w:rsid w:val="00EA3E69"/>
    <w:rsid w:val="00EA3F98"/>
    <w:rsid w:val="00EA4364"/>
    <w:rsid w:val="00EA6300"/>
    <w:rsid w:val="00EB0CB0"/>
    <w:rsid w:val="00EB3EB1"/>
    <w:rsid w:val="00EB402F"/>
    <w:rsid w:val="00EB4628"/>
    <w:rsid w:val="00EB6FD3"/>
    <w:rsid w:val="00EB74E7"/>
    <w:rsid w:val="00EB7E49"/>
    <w:rsid w:val="00EC399F"/>
    <w:rsid w:val="00EC44C3"/>
    <w:rsid w:val="00EC4945"/>
    <w:rsid w:val="00ED0F91"/>
    <w:rsid w:val="00ED2054"/>
    <w:rsid w:val="00ED24FD"/>
    <w:rsid w:val="00ED2AD4"/>
    <w:rsid w:val="00EE0876"/>
    <w:rsid w:val="00EE0AEE"/>
    <w:rsid w:val="00EE1864"/>
    <w:rsid w:val="00EE3B2B"/>
    <w:rsid w:val="00EE6F73"/>
    <w:rsid w:val="00EE784F"/>
    <w:rsid w:val="00EF2F72"/>
    <w:rsid w:val="00EF4D0B"/>
    <w:rsid w:val="00EF6097"/>
    <w:rsid w:val="00F0151C"/>
    <w:rsid w:val="00F0287F"/>
    <w:rsid w:val="00F05DC7"/>
    <w:rsid w:val="00F1234A"/>
    <w:rsid w:val="00F17401"/>
    <w:rsid w:val="00F17613"/>
    <w:rsid w:val="00F17F76"/>
    <w:rsid w:val="00F2401F"/>
    <w:rsid w:val="00F244D3"/>
    <w:rsid w:val="00F24E17"/>
    <w:rsid w:val="00F3018C"/>
    <w:rsid w:val="00F30303"/>
    <w:rsid w:val="00F3229D"/>
    <w:rsid w:val="00F3340B"/>
    <w:rsid w:val="00F35761"/>
    <w:rsid w:val="00F35768"/>
    <w:rsid w:val="00F37926"/>
    <w:rsid w:val="00F37CD4"/>
    <w:rsid w:val="00F4369E"/>
    <w:rsid w:val="00F459BF"/>
    <w:rsid w:val="00F5164D"/>
    <w:rsid w:val="00F56907"/>
    <w:rsid w:val="00F57465"/>
    <w:rsid w:val="00F633B5"/>
    <w:rsid w:val="00F6490B"/>
    <w:rsid w:val="00F6770B"/>
    <w:rsid w:val="00F73DAA"/>
    <w:rsid w:val="00F76D8F"/>
    <w:rsid w:val="00F80B97"/>
    <w:rsid w:val="00F81EA7"/>
    <w:rsid w:val="00F81F15"/>
    <w:rsid w:val="00F8250A"/>
    <w:rsid w:val="00F82CB0"/>
    <w:rsid w:val="00F83082"/>
    <w:rsid w:val="00F834A7"/>
    <w:rsid w:val="00F85B15"/>
    <w:rsid w:val="00F90949"/>
    <w:rsid w:val="00F9579D"/>
    <w:rsid w:val="00F96854"/>
    <w:rsid w:val="00F96E5D"/>
    <w:rsid w:val="00FA0959"/>
    <w:rsid w:val="00FA7C8E"/>
    <w:rsid w:val="00FA7D44"/>
    <w:rsid w:val="00FB1623"/>
    <w:rsid w:val="00FC09D2"/>
    <w:rsid w:val="00FC203E"/>
    <w:rsid w:val="00FC238B"/>
    <w:rsid w:val="00FC3825"/>
    <w:rsid w:val="00FC4314"/>
    <w:rsid w:val="00FC588D"/>
    <w:rsid w:val="00FC6DDF"/>
    <w:rsid w:val="00FC755F"/>
    <w:rsid w:val="00FD009D"/>
    <w:rsid w:val="00FD051B"/>
    <w:rsid w:val="00FD080C"/>
    <w:rsid w:val="00FD0B85"/>
    <w:rsid w:val="00FE2F02"/>
    <w:rsid w:val="00FE3AB0"/>
    <w:rsid w:val="00FE524C"/>
    <w:rsid w:val="00FE6DD3"/>
    <w:rsid w:val="00FF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oNotEmbedSmartTags/>
  <w:decimalSymbol w:val=","/>
  <w:listSeparator w:val=";"/>
  <w14:docId w14:val="662C5C9C"/>
  <w15:docId w15:val="{83E627BB-6736-4807-ACAA-A0ACD59D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"/>
        <w:sz w:val="21"/>
        <w:szCs w:val="21"/>
        <w:lang w:val="nl-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10" w:qFormat="1"/>
    <w:lsdException w:name="heading 3" w:uiPriority="11"/>
    <w:lsdException w:name="heading 4" w:semiHidden="1" w:uiPriority="12" w:unhideWhenUsed="1"/>
    <w:lsdException w:name="heading 5" w:semiHidden="1" w:uiPriority="13" w:unhideWhenUsed="1"/>
    <w:lsdException w:name="heading 6" w:semiHidden="1" w:uiPriority="13" w:unhideWhenUsed="1"/>
    <w:lsdException w:name="heading 7" w:semiHidden="1" w:uiPriority="13" w:unhideWhenUsed="1"/>
    <w:lsdException w:name="heading 8" w:semiHidden="1" w:uiPriority="13" w:unhideWhenUsed="1"/>
    <w:lsdException w:name="heading 9" w:semiHidden="1" w:uiPriority="13" w:unhideWhenUsed="1"/>
    <w:lsdException w:name="index 1" w:semiHidden="1" w:unhideWhenUsed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iPriority="14"/>
    <w:lsdException w:name="envelope address" w:semiHidden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 w:uiPriority="0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 w:uiPriority="14"/>
    <w:lsdException w:name="List Bullet" w:uiPriority="16" w:unhideWhenUsed="1" w:qFormat="1"/>
    <w:lsdException w:name="List Number" w:uiPriority="14" w:qFormat="1"/>
    <w:lsdException w:name="List 2" w:semiHidden="1" w:uiPriority="14"/>
    <w:lsdException w:name="List 3" w:semiHidden="1" w:uiPriority="14"/>
    <w:lsdException w:name="List 4" w:semiHidden="1" w:uiPriority="14" w:unhideWhenUsed="1"/>
    <w:lsdException w:name="List 5" w:semiHidden="1" w:uiPriority="14"/>
    <w:lsdException w:name="List Bullet 2" w:uiPriority="16" w:unhideWhenUsed="1"/>
    <w:lsdException w:name="List Bullet 3" w:semiHidden="1" w:uiPriority="16" w:unhideWhenUsed="1"/>
    <w:lsdException w:name="List Bullet 4" w:semiHidden="1" w:uiPriority="16" w:unhideWhenUsed="1"/>
    <w:lsdException w:name="List Bullet 5" w:semiHidden="1" w:uiPriority="16" w:unhideWhenUsed="1"/>
    <w:lsdException w:name="List Number 2" w:uiPriority="14" w:unhideWhenUsed="1" w:qFormat="1"/>
    <w:lsdException w:name="List Number 3" w:semiHidden="1" w:uiPriority="14" w:unhideWhenUsed="1" w:qFormat="1"/>
    <w:lsdException w:name="List Number 4" w:semiHidden="1" w:uiPriority="14" w:unhideWhenUsed="1" w:qFormat="1"/>
    <w:lsdException w:name="List Number 5" w:semiHidden="1" w:uiPriority="14" w:unhideWhenUsed="1" w:qFormat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unhideWhenUsed="1" w:qFormat="1"/>
    <w:lsdException w:name="Body Text Indent" w:semiHidden="1" w:uiPriority="5" w:unhideWhenUsed="1" w:qFormat="1"/>
    <w:lsdException w:name="List Continue" w:uiPriority="17" w:unhideWhenUsed="1" w:qFormat="1"/>
    <w:lsdException w:name="List Continue 2" w:uiPriority="17" w:unhideWhenUsed="1" w:qFormat="1"/>
    <w:lsdException w:name="List Continue 3" w:semiHidden="1" w:uiPriority="17" w:unhideWhenUsed="1"/>
    <w:lsdException w:name="List Continue 4" w:semiHidden="1" w:uiPriority="17" w:unhideWhenUsed="1"/>
    <w:lsdException w:name="List Continue 5" w:semiHidden="1" w:uiPriority="17" w:unhideWhenUsed="1"/>
    <w:lsdException w:name="Message Header" w:semiHidden="1"/>
    <w:lsdException w:name="Subtitle" w:semiHidden="1" w:uiPriority="8"/>
    <w:lsdException w:name="Salutation" w:semiHidden="1"/>
    <w:lsdException w:name="Date" w:semiHidden="1"/>
    <w:lsdException w:name="Body Text First Indent" w:semiHidden="1" w:uiPriority="6" w:unhideWhenUsed="1" w:qFormat="1"/>
    <w:lsdException w:name="Body Text First Indent 2" w:semiHidden="1" w:uiPriority="6" w:unhideWhenUsed="1"/>
    <w:lsdException w:name="Note Heading" w:semiHidden="1"/>
    <w:lsdException w:name="Body Text 2" w:semiHidden="1" w:uiPriority="4" w:unhideWhenUsed="1"/>
    <w:lsdException w:name="Body Text 3" w:semiHidden="1" w:uiPriority="4" w:unhideWhenUsed="1"/>
    <w:lsdException w:name="Body Text Indent 2" w:semiHidden="1" w:uiPriority="5" w:unhideWhenUsed="1"/>
    <w:lsdException w:name="Body Text Indent 3" w:semiHidden="1" w:uiPriority="5" w:unhideWhenUsed="1"/>
    <w:lsdException w:name="Block Text" w:semiHidden="1" w:uiPriority="2" w:unhideWhenUsed="1" w:qFormat="1"/>
    <w:lsdException w:name="Hyperlink" w:semiHidden="1" w:unhideWhenUsed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uiPriority w:val="1"/>
    <w:qFormat/>
    <w:rsid w:val="00F5164D"/>
  </w:style>
  <w:style w:type="paragraph" w:styleId="Kop1">
    <w:name w:val="heading 1"/>
    <w:aliases w:val="Hfd"/>
    <w:next w:val="Standaard"/>
    <w:link w:val="Kop1Char"/>
    <w:uiPriority w:val="9"/>
    <w:qFormat/>
    <w:rsid w:val="00B328CC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Kop2">
    <w:name w:val="heading 2"/>
    <w:aliases w:val="Sub"/>
    <w:basedOn w:val="Kop1"/>
    <w:next w:val="Standaard"/>
    <w:link w:val="Kop2Char"/>
    <w:uiPriority w:val="10"/>
    <w:qFormat/>
    <w:rsid w:val="004D19EF"/>
    <w:pPr>
      <w:keepLines w:val="0"/>
      <w:numPr>
        <w:ilvl w:val="1"/>
      </w:numPr>
      <w:tabs>
        <w:tab w:val="left" w:pos="425"/>
      </w:tabs>
      <w:outlineLvl w:val="1"/>
    </w:pPr>
    <w:rPr>
      <w:b w:val="0"/>
      <w:i/>
    </w:rPr>
  </w:style>
  <w:style w:type="paragraph" w:styleId="Kop3">
    <w:name w:val="heading 3"/>
    <w:basedOn w:val="Kop2"/>
    <w:next w:val="Standaard"/>
    <w:link w:val="Kop3Char"/>
    <w:uiPriority w:val="11"/>
    <w:semiHidden/>
    <w:rsid w:val="004D19EF"/>
    <w:pPr>
      <w:numPr>
        <w:ilvl w:val="2"/>
      </w:numPr>
      <w:outlineLvl w:val="2"/>
    </w:pPr>
    <w:rPr>
      <w:b/>
      <w:i w:val="0"/>
    </w:rPr>
  </w:style>
  <w:style w:type="paragraph" w:styleId="Kop4">
    <w:name w:val="heading 4"/>
    <w:aliases w:val="TKop"/>
    <w:basedOn w:val="Kop3"/>
    <w:next w:val="Standaard"/>
    <w:link w:val="Kop4Char"/>
    <w:uiPriority w:val="12"/>
    <w:semiHidden/>
    <w:rsid w:val="004D19EF"/>
    <w:pPr>
      <w:numPr>
        <w:ilvl w:val="3"/>
      </w:numPr>
      <w:outlineLvl w:val="3"/>
    </w:pPr>
    <w:rPr>
      <w:b w:val="0"/>
      <w:i/>
    </w:rPr>
  </w:style>
  <w:style w:type="paragraph" w:styleId="Kop5">
    <w:name w:val="heading 5"/>
    <w:basedOn w:val="Kop4"/>
    <w:next w:val="Plattetekst"/>
    <w:link w:val="Kop5Char"/>
    <w:uiPriority w:val="13"/>
    <w:semiHidden/>
    <w:rsid w:val="004D19EF"/>
    <w:pPr>
      <w:numPr>
        <w:ilvl w:val="4"/>
      </w:numPr>
      <w:outlineLvl w:val="4"/>
    </w:pPr>
  </w:style>
  <w:style w:type="paragraph" w:styleId="Kop6">
    <w:name w:val="heading 6"/>
    <w:basedOn w:val="Kop5"/>
    <w:next w:val="Plattetekst"/>
    <w:link w:val="Kop6Char"/>
    <w:uiPriority w:val="13"/>
    <w:semiHidden/>
    <w:rsid w:val="004D19EF"/>
    <w:pPr>
      <w:numPr>
        <w:ilvl w:val="5"/>
      </w:numPr>
      <w:outlineLvl w:val="5"/>
    </w:pPr>
  </w:style>
  <w:style w:type="paragraph" w:styleId="Kop7">
    <w:name w:val="heading 7"/>
    <w:basedOn w:val="Kop6"/>
    <w:next w:val="Plattetekst"/>
    <w:link w:val="Kop7Char"/>
    <w:uiPriority w:val="13"/>
    <w:semiHidden/>
    <w:rsid w:val="004D19EF"/>
    <w:pPr>
      <w:numPr>
        <w:ilvl w:val="6"/>
      </w:numPr>
      <w:outlineLvl w:val="6"/>
    </w:pPr>
  </w:style>
  <w:style w:type="paragraph" w:styleId="Kop8">
    <w:name w:val="heading 8"/>
    <w:basedOn w:val="Kop7"/>
    <w:next w:val="Plattetekst"/>
    <w:link w:val="Kop8Char"/>
    <w:uiPriority w:val="13"/>
    <w:semiHidden/>
    <w:rsid w:val="004D19EF"/>
    <w:pPr>
      <w:numPr>
        <w:ilvl w:val="7"/>
      </w:numPr>
      <w:outlineLvl w:val="7"/>
    </w:pPr>
  </w:style>
  <w:style w:type="paragraph" w:styleId="Kop9">
    <w:name w:val="heading 9"/>
    <w:basedOn w:val="Kop8"/>
    <w:next w:val="Plattetekst"/>
    <w:link w:val="Kop9Char"/>
    <w:uiPriority w:val="13"/>
    <w:semiHidden/>
    <w:rsid w:val="004D19EF"/>
    <w:pPr>
      <w:numPr>
        <w:ilvl w:val="8"/>
      </w:numPr>
      <w:outlineLvl w:val="8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4"/>
    <w:semiHidden/>
    <w:qFormat/>
    <w:rsid w:val="004D19EF"/>
  </w:style>
  <w:style w:type="character" w:customStyle="1" w:styleId="PlattetekstChar">
    <w:name w:val="Platte tekst Char"/>
    <w:basedOn w:val="Standaardalinea-lettertype"/>
    <w:link w:val="Plattetekst"/>
    <w:uiPriority w:val="4"/>
    <w:semiHidden/>
    <w:rsid w:val="004D19EF"/>
  </w:style>
  <w:style w:type="paragraph" w:styleId="Lijstopsomteken">
    <w:name w:val="List Bullet"/>
    <w:aliases w:val="- niv 1"/>
    <w:basedOn w:val="Standaard"/>
    <w:uiPriority w:val="16"/>
    <w:semiHidden/>
    <w:qFormat/>
    <w:rsid w:val="004D19EF"/>
    <w:pPr>
      <w:numPr>
        <w:numId w:val="1"/>
      </w:numPr>
    </w:pPr>
  </w:style>
  <w:style w:type="paragraph" w:styleId="Lijstopsomteken2">
    <w:name w:val="List Bullet 2"/>
    <w:aliases w:val="- niv 2"/>
    <w:basedOn w:val="Lijstopsomteken"/>
    <w:uiPriority w:val="16"/>
    <w:semiHidden/>
    <w:rsid w:val="004D19EF"/>
    <w:pPr>
      <w:numPr>
        <w:ilvl w:val="1"/>
      </w:numPr>
    </w:pPr>
  </w:style>
  <w:style w:type="paragraph" w:styleId="Lijstnummering">
    <w:name w:val="List Number"/>
    <w:aliases w:val="nr niv 1"/>
    <w:basedOn w:val="Standaard"/>
    <w:uiPriority w:val="14"/>
    <w:semiHidden/>
    <w:qFormat/>
    <w:rsid w:val="004D19EF"/>
    <w:pPr>
      <w:numPr>
        <w:numId w:val="18"/>
      </w:numPr>
    </w:pPr>
    <w:rPr>
      <w:i/>
    </w:rPr>
  </w:style>
  <w:style w:type="paragraph" w:styleId="Lijstnummering2">
    <w:name w:val="List Number 2"/>
    <w:aliases w:val="nr niv 2"/>
    <w:basedOn w:val="Lijstnummering"/>
    <w:uiPriority w:val="14"/>
    <w:semiHidden/>
    <w:qFormat/>
    <w:rsid w:val="004D19EF"/>
    <w:pPr>
      <w:numPr>
        <w:ilvl w:val="1"/>
      </w:numPr>
    </w:pPr>
    <w:rPr>
      <w:i w:val="0"/>
    </w:rPr>
  </w:style>
  <w:style w:type="paragraph" w:styleId="Lijstnummering3">
    <w:name w:val="List Number 3"/>
    <w:basedOn w:val="Lijstnummering2"/>
    <w:uiPriority w:val="14"/>
    <w:semiHidden/>
    <w:qFormat/>
    <w:rsid w:val="004D19EF"/>
    <w:pPr>
      <w:numPr>
        <w:ilvl w:val="2"/>
      </w:numPr>
    </w:pPr>
  </w:style>
  <w:style w:type="paragraph" w:styleId="Lijstnummering4">
    <w:name w:val="List Number 4"/>
    <w:basedOn w:val="Lijstnummering3"/>
    <w:uiPriority w:val="14"/>
    <w:semiHidden/>
    <w:qFormat/>
    <w:rsid w:val="004D19EF"/>
    <w:pPr>
      <w:numPr>
        <w:ilvl w:val="3"/>
      </w:numPr>
      <w:contextualSpacing/>
    </w:pPr>
  </w:style>
  <w:style w:type="paragraph" w:styleId="Lijstopsomteken3">
    <w:name w:val="List Bullet 3"/>
    <w:basedOn w:val="Lijstopsomteken2"/>
    <w:uiPriority w:val="16"/>
    <w:semiHidden/>
    <w:rsid w:val="004D19EF"/>
    <w:pPr>
      <w:numPr>
        <w:ilvl w:val="2"/>
      </w:numPr>
      <w:contextualSpacing/>
    </w:pPr>
  </w:style>
  <w:style w:type="paragraph" w:styleId="Lijstopsomteken4">
    <w:name w:val="List Bullet 4"/>
    <w:basedOn w:val="Lijstopsomteken3"/>
    <w:uiPriority w:val="16"/>
    <w:semiHidden/>
    <w:rsid w:val="004D19EF"/>
    <w:pPr>
      <w:numPr>
        <w:ilvl w:val="3"/>
      </w:numPr>
    </w:pPr>
  </w:style>
  <w:style w:type="paragraph" w:styleId="Lijstopsomteken5">
    <w:name w:val="List Bullet 5"/>
    <w:basedOn w:val="Lijstopsomteken4"/>
    <w:uiPriority w:val="16"/>
    <w:semiHidden/>
    <w:rsid w:val="004D19EF"/>
    <w:pPr>
      <w:numPr>
        <w:ilvl w:val="4"/>
      </w:numPr>
    </w:pPr>
  </w:style>
  <w:style w:type="paragraph" w:styleId="Lijstvoortzetting">
    <w:name w:val="List Continue"/>
    <w:aliases w:val="lijst niv 1"/>
    <w:basedOn w:val="Standaard"/>
    <w:uiPriority w:val="17"/>
    <w:semiHidden/>
    <w:qFormat/>
    <w:rsid w:val="004D19EF"/>
    <w:pPr>
      <w:ind w:left="227"/>
      <w:contextualSpacing/>
    </w:pPr>
  </w:style>
  <w:style w:type="paragraph" w:styleId="Lijstvoortzetting2">
    <w:name w:val="List Continue 2"/>
    <w:aliases w:val="lijst niv 2"/>
    <w:basedOn w:val="Standaard"/>
    <w:uiPriority w:val="17"/>
    <w:semiHidden/>
    <w:qFormat/>
    <w:rsid w:val="004D19EF"/>
    <w:pPr>
      <w:ind w:left="454"/>
      <w:contextualSpacing/>
    </w:pPr>
  </w:style>
  <w:style w:type="character" w:customStyle="1" w:styleId="Kop1Char">
    <w:name w:val="Kop 1 Char"/>
    <w:aliases w:val="Hfd Char"/>
    <w:basedOn w:val="Standaardalinea-lettertype"/>
    <w:link w:val="Kop1"/>
    <w:uiPriority w:val="9"/>
    <w:rsid w:val="00B328CC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Kop2Char">
    <w:name w:val="Kop 2 Char"/>
    <w:aliases w:val="Sub Char"/>
    <w:basedOn w:val="Standaardalinea-lettertype"/>
    <w:link w:val="Kop2"/>
    <w:uiPriority w:val="10"/>
    <w:rsid w:val="004D19EF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3Char">
    <w:name w:val="Kop 3 Char"/>
    <w:basedOn w:val="Standaardalinea-lettertype"/>
    <w:link w:val="Kop3"/>
    <w:uiPriority w:val="11"/>
    <w:semiHidden/>
    <w:rsid w:val="00C71A60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Kop4Char">
    <w:name w:val="Kop 4 Char"/>
    <w:aliases w:val="TKop Char"/>
    <w:basedOn w:val="Standaardalinea-lettertype"/>
    <w:link w:val="Kop4"/>
    <w:uiPriority w:val="12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5Char">
    <w:name w:val="Kop 5 Char"/>
    <w:basedOn w:val="Standaardalinea-lettertype"/>
    <w:link w:val="Kop5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6Char">
    <w:name w:val="Kop 6 Char"/>
    <w:basedOn w:val="Standaardalinea-lettertype"/>
    <w:link w:val="Kop6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7Char">
    <w:name w:val="Kop 7 Char"/>
    <w:basedOn w:val="Standaardalinea-lettertype"/>
    <w:link w:val="Kop7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8Char">
    <w:name w:val="Kop 8 Char"/>
    <w:basedOn w:val="Standaardalinea-lettertype"/>
    <w:link w:val="Kop8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9Char">
    <w:name w:val="Kop 9 Char"/>
    <w:basedOn w:val="Standaardalinea-lettertype"/>
    <w:link w:val="Kop9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styleId="Zwaar">
    <w:name w:val="Strong"/>
    <w:basedOn w:val="Standaardalinea-lettertype"/>
    <w:uiPriority w:val="22"/>
    <w:qFormat/>
    <w:rsid w:val="004D19EF"/>
    <w:rPr>
      <w:b/>
      <w:bCs/>
    </w:rPr>
  </w:style>
  <w:style w:type="character" w:styleId="Nadruk">
    <w:name w:val="Emphasis"/>
    <w:basedOn w:val="Standaardalinea-lettertype"/>
    <w:uiPriority w:val="20"/>
    <w:qFormat/>
    <w:rsid w:val="004D19EF"/>
    <w:rPr>
      <w:i/>
      <w:iCs/>
    </w:rPr>
  </w:style>
  <w:style w:type="paragraph" w:styleId="Citaat">
    <w:name w:val="Quote"/>
    <w:basedOn w:val="Plattetekst"/>
    <w:next w:val="Standaard"/>
    <w:link w:val="CitaatChar"/>
    <w:uiPriority w:val="29"/>
    <w:semiHidden/>
    <w:rsid w:val="004D19EF"/>
    <w:rPr>
      <w:i/>
      <w:iCs/>
      <w:color w:val="767171" w:themeColor="background2" w:themeShade="80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4D19EF"/>
    <w:rPr>
      <w:i/>
      <w:iCs/>
      <w:color w:val="767171" w:themeColor="background2" w:themeShade="80"/>
    </w:rPr>
  </w:style>
  <w:style w:type="paragraph" w:styleId="Inhopg2">
    <w:name w:val="toc 2"/>
    <w:basedOn w:val="Inhopg1"/>
    <w:next w:val="Standaard"/>
    <w:uiPriority w:val="39"/>
    <w:semiHidden/>
    <w:rsid w:val="004D19EF"/>
    <w:pPr>
      <w:ind w:firstLine="0"/>
      <w:contextualSpacing/>
    </w:pPr>
    <w:rPr>
      <w:i/>
    </w:rPr>
  </w:style>
  <w:style w:type="paragraph" w:styleId="Inhopg1">
    <w:name w:val="toc 1"/>
    <w:next w:val="Standaard"/>
    <w:uiPriority w:val="39"/>
    <w:semiHidden/>
    <w:rsid w:val="004D19EF"/>
    <w:pPr>
      <w:tabs>
        <w:tab w:val="left" w:pos="425"/>
        <w:tab w:val="right" w:pos="8789"/>
      </w:tabs>
      <w:ind w:left="425" w:hanging="425"/>
    </w:pPr>
    <w:rPr>
      <w:noProof/>
    </w:rPr>
  </w:style>
  <w:style w:type="paragraph" w:styleId="Inhopg3">
    <w:name w:val="toc 3"/>
    <w:basedOn w:val="Inhopg2"/>
    <w:next w:val="Standaard"/>
    <w:uiPriority w:val="39"/>
    <w:semiHidden/>
    <w:rsid w:val="004D19EF"/>
  </w:style>
  <w:style w:type="character" w:styleId="Hyperlink">
    <w:name w:val="Hyperlink"/>
    <w:basedOn w:val="Standaardalinea-lettertype"/>
    <w:uiPriority w:val="99"/>
    <w:rsid w:val="004D19EF"/>
    <w:rPr>
      <w:color w:val="0563C1" w:themeColor="hyperlink"/>
      <w:u w:val="single"/>
    </w:rPr>
  </w:style>
  <w:style w:type="paragraph" w:styleId="Kopvaninhoudsopgave">
    <w:name w:val="TOC Heading"/>
    <w:basedOn w:val="Kop1"/>
    <w:next w:val="Plattetekst"/>
    <w:uiPriority w:val="39"/>
    <w:semiHidden/>
    <w:rsid w:val="004D19EF"/>
    <w:pPr>
      <w:outlineLvl w:val="9"/>
    </w:pPr>
  </w:style>
  <w:style w:type="paragraph" w:styleId="Koptekst">
    <w:name w:val="header"/>
    <w:basedOn w:val="Standaard"/>
    <w:link w:val="KoptekstChar"/>
    <w:semiHidden/>
    <w:qFormat/>
    <w:rsid w:val="004D19EF"/>
    <w:pPr>
      <w:tabs>
        <w:tab w:val="center" w:pos="3960"/>
        <w:tab w:val="right" w:pos="8222"/>
        <w:tab w:val="right" w:pos="8505"/>
      </w:tabs>
      <w:jc w:val="right"/>
    </w:pPr>
    <w:rPr>
      <w:sz w:val="18"/>
    </w:rPr>
  </w:style>
  <w:style w:type="character" w:customStyle="1" w:styleId="KoptekstChar">
    <w:name w:val="Koptekst Char"/>
    <w:basedOn w:val="Standaardalinea-lettertype"/>
    <w:link w:val="Koptekst"/>
    <w:semiHidden/>
    <w:rsid w:val="004D19EF"/>
    <w:rPr>
      <w:sz w:val="18"/>
    </w:rPr>
  </w:style>
  <w:style w:type="paragraph" w:styleId="Voettekst">
    <w:name w:val="footer"/>
    <w:basedOn w:val="Plattetekst"/>
    <w:link w:val="VoettekstChar"/>
    <w:semiHidden/>
    <w:rsid w:val="004D19EF"/>
    <w:pPr>
      <w:tabs>
        <w:tab w:val="right" w:pos="8051"/>
      </w:tabs>
    </w:pPr>
    <w:rPr>
      <w:rFonts w:ascii="Calibri" w:hAnsi="Calibri"/>
      <w:sz w:val="16"/>
    </w:rPr>
  </w:style>
  <w:style w:type="character" w:customStyle="1" w:styleId="VoettekstChar">
    <w:name w:val="Voettekst Char"/>
    <w:basedOn w:val="Standaardalinea-lettertype"/>
    <w:link w:val="Voettekst"/>
    <w:semiHidden/>
    <w:rsid w:val="00C71A60"/>
    <w:rPr>
      <w:rFonts w:ascii="Calibri" w:hAnsi="Calibri"/>
      <w:sz w:val="16"/>
    </w:rPr>
  </w:style>
  <w:style w:type="paragraph" w:styleId="Inhopg4">
    <w:name w:val="toc 4"/>
    <w:basedOn w:val="Inhopg3"/>
    <w:next w:val="Standaard"/>
    <w:autoRedefine/>
    <w:uiPriority w:val="39"/>
    <w:semiHidden/>
    <w:rsid w:val="004D19EF"/>
  </w:style>
  <w:style w:type="paragraph" w:styleId="Inhopg5">
    <w:name w:val="toc 5"/>
    <w:basedOn w:val="Inhopg4"/>
    <w:next w:val="Standaard"/>
    <w:autoRedefine/>
    <w:uiPriority w:val="39"/>
    <w:semiHidden/>
    <w:rsid w:val="004D19EF"/>
  </w:style>
  <w:style w:type="paragraph" w:styleId="Inhopg6">
    <w:name w:val="toc 6"/>
    <w:basedOn w:val="Inhopg5"/>
    <w:next w:val="Standaard"/>
    <w:autoRedefine/>
    <w:uiPriority w:val="39"/>
    <w:semiHidden/>
    <w:rsid w:val="004D19EF"/>
  </w:style>
  <w:style w:type="paragraph" w:styleId="Inhopg7">
    <w:name w:val="toc 7"/>
    <w:basedOn w:val="Inhopg6"/>
    <w:next w:val="Standaard"/>
    <w:autoRedefine/>
    <w:uiPriority w:val="39"/>
    <w:semiHidden/>
    <w:rsid w:val="004D19EF"/>
  </w:style>
  <w:style w:type="paragraph" w:styleId="Inhopg8">
    <w:name w:val="toc 8"/>
    <w:basedOn w:val="Inhopg7"/>
    <w:next w:val="Standaard"/>
    <w:autoRedefine/>
    <w:uiPriority w:val="39"/>
    <w:semiHidden/>
    <w:rsid w:val="004D19EF"/>
  </w:style>
  <w:style w:type="paragraph" w:styleId="Inhopg9">
    <w:name w:val="toc 9"/>
    <w:basedOn w:val="Inhopg8"/>
    <w:next w:val="Standaard"/>
    <w:autoRedefine/>
    <w:uiPriority w:val="39"/>
    <w:semiHidden/>
    <w:rsid w:val="004D19EF"/>
  </w:style>
  <w:style w:type="paragraph" w:styleId="Ballontekst">
    <w:name w:val="Balloon Text"/>
    <w:basedOn w:val="Standaard"/>
    <w:link w:val="BallontekstChar"/>
    <w:uiPriority w:val="99"/>
    <w:semiHidden/>
    <w:rsid w:val="004D19EF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D19EF"/>
    <w:rPr>
      <w:rFonts w:ascii="Tahoma" w:hAnsi="Tahoma" w:cs="Tahoma"/>
      <w:sz w:val="16"/>
      <w:szCs w:val="16"/>
    </w:rPr>
  </w:style>
  <w:style w:type="paragraph" w:styleId="Index1">
    <w:name w:val="index 1"/>
    <w:basedOn w:val="Standaard"/>
    <w:next w:val="Standaard"/>
    <w:autoRedefine/>
    <w:uiPriority w:val="99"/>
    <w:semiHidden/>
    <w:rsid w:val="004D19EF"/>
    <w:pPr>
      <w:ind w:left="200" w:hanging="200"/>
    </w:pPr>
  </w:style>
  <w:style w:type="paragraph" w:styleId="Indexkop">
    <w:name w:val="index heading"/>
    <w:basedOn w:val="Standaard"/>
    <w:next w:val="Index1"/>
    <w:uiPriority w:val="99"/>
    <w:semiHidden/>
    <w:rsid w:val="004D19EF"/>
    <w:rPr>
      <w:rFonts w:asciiTheme="majorHAnsi" w:eastAsiaTheme="majorEastAsia" w:hAnsiTheme="majorHAnsi" w:cstheme="majorBidi"/>
      <w:b/>
      <w:bCs/>
    </w:rPr>
  </w:style>
  <w:style w:type="paragraph" w:styleId="Kopbronvermelding">
    <w:name w:val="toa heading"/>
    <w:basedOn w:val="Standaard"/>
    <w:next w:val="Standaard"/>
    <w:uiPriority w:val="99"/>
    <w:semiHidden/>
    <w:rsid w:val="004D19E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Titelvanboek">
    <w:name w:val="Book Title"/>
    <w:basedOn w:val="Standaardalinea-lettertype"/>
    <w:uiPriority w:val="33"/>
    <w:semiHidden/>
    <w:qFormat/>
    <w:rsid w:val="004D19EF"/>
    <w:rPr>
      <w:b/>
      <w:bCs/>
      <w:smallCaps/>
      <w:spacing w:val="5"/>
    </w:rPr>
  </w:style>
  <w:style w:type="paragraph" w:styleId="Titel">
    <w:name w:val="Title"/>
    <w:basedOn w:val="Kop1"/>
    <w:next w:val="Standaard"/>
    <w:link w:val="TitelChar"/>
    <w:uiPriority w:val="7"/>
    <w:qFormat/>
    <w:rsid w:val="004D19EF"/>
    <w:pPr>
      <w:keepNext w:val="0"/>
      <w:keepLines w:val="0"/>
      <w:contextualSpacing/>
      <w:outlineLvl w:val="9"/>
    </w:pPr>
    <w:rPr>
      <w:bCs w:val="0"/>
      <w:sz w:val="24"/>
      <w:szCs w:val="56"/>
    </w:rPr>
  </w:style>
  <w:style w:type="character" w:customStyle="1" w:styleId="TitelChar">
    <w:name w:val="Titel Char"/>
    <w:basedOn w:val="Standaardalinea-lettertype"/>
    <w:link w:val="Titel"/>
    <w:uiPriority w:val="7"/>
    <w:rsid w:val="004D19EF"/>
    <w:rPr>
      <w:rFonts w:asciiTheme="majorHAnsi" w:eastAsiaTheme="majorEastAsia" w:hAnsiTheme="majorHAnsi" w:cstheme="majorBidi"/>
      <w:b/>
      <w:sz w:val="24"/>
      <w:szCs w:val="56"/>
    </w:rPr>
  </w:style>
  <w:style w:type="paragraph" w:styleId="Ondertitel">
    <w:name w:val="Subtitle"/>
    <w:basedOn w:val="Standaard"/>
    <w:next w:val="Standaard"/>
    <w:link w:val="OndertitelChar"/>
    <w:uiPriority w:val="8"/>
    <w:semiHidden/>
    <w:rsid w:val="004D19EF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8"/>
    <w:semiHidden/>
    <w:rsid w:val="004D19EF"/>
    <w:rPr>
      <w:rFonts w:eastAsiaTheme="minorEastAsia" w:cstheme="minorBidi"/>
      <w:color w:val="5A5A5A" w:themeColor="text1" w:themeTint="A5"/>
      <w:spacing w:val="15"/>
    </w:rPr>
  </w:style>
  <w:style w:type="paragraph" w:styleId="Aanhef">
    <w:name w:val="Salutation"/>
    <w:basedOn w:val="Plattetekst"/>
    <w:next w:val="Plattetekst"/>
    <w:link w:val="AanhefChar"/>
    <w:uiPriority w:val="99"/>
    <w:semiHidden/>
    <w:rsid w:val="004D19EF"/>
    <w:pPr>
      <w:spacing w:before="960" w:after="480"/>
    </w:pPr>
  </w:style>
  <w:style w:type="character" w:customStyle="1" w:styleId="AanhefChar">
    <w:name w:val="Aanhef Char"/>
    <w:basedOn w:val="Standaardalinea-lettertype"/>
    <w:link w:val="Aanhef"/>
    <w:uiPriority w:val="99"/>
    <w:semiHidden/>
    <w:rsid w:val="004D19EF"/>
  </w:style>
  <w:style w:type="paragraph" w:styleId="Afsluiting">
    <w:name w:val="Closing"/>
    <w:basedOn w:val="Plattetekst"/>
    <w:next w:val="Plattetekst"/>
    <w:link w:val="AfsluitingChar"/>
    <w:uiPriority w:val="99"/>
    <w:semiHidden/>
    <w:rsid w:val="004D19EF"/>
    <w:pPr>
      <w:spacing w:before="36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4D19EF"/>
  </w:style>
  <w:style w:type="paragraph" w:styleId="Afzender">
    <w:name w:val="envelope return"/>
    <w:basedOn w:val="Plattetekst"/>
    <w:uiPriority w:val="99"/>
    <w:semiHidden/>
    <w:rsid w:val="004D19EF"/>
    <w:pPr>
      <w:spacing w:before="1080"/>
    </w:pPr>
    <w:rPr>
      <w:rFonts w:eastAsiaTheme="majorEastAsia" w:cstheme="majorBidi"/>
    </w:rPr>
  </w:style>
  <w:style w:type="paragraph" w:styleId="Datum">
    <w:name w:val="Date"/>
    <w:basedOn w:val="Plattetekst"/>
    <w:next w:val="Standaard"/>
    <w:link w:val="DatumChar"/>
    <w:uiPriority w:val="99"/>
    <w:semiHidden/>
    <w:rsid w:val="004D19EF"/>
    <w:pPr>
      <w:jc w:val="right"/>
    </w:pPr>
    <w:rPr>
      <w:b/>
      <w:sz w:val="72"/>
    </w:rPr>
  </w:style>
  <w:style w:type="character" w:customStyle="1" w:styleId="DatumChar">
    <w:name w:val="Datum Char"/>
    <w:basedOn w:val="Standaardalinea-lettertype"/>
    <w:link w:val="Datum"/>
    <w:uiPriority w:val="99"/>
    <w:semiHidden/>
    <w:rsid w:val="004D19EF"/>
    <w:rPr>
      <w:b/>
      <w:sz w:val="72"/>
    </w:rPr>
  </w:style>
  <w:style w:type="paragraph" w:styleId="Bloktekst">
    <w:name w:val="Block Text"/>
    <w:basedOn w:val="Standaard"/>
    <w:uiPriority w:val="2"/>
    <w:qFormat/>
    <w:rsid w:val="005924C4"/>
    <w:pPr>
      <w:ind w:left="425"/>
    </w:pPr>
    <w:rPr>
      <w:rFonts w:eastAsiaTheme="minorEastAsia" w:cstheme="minorBidi"/>
      <w:iCs/>
      <w:sz w:val="18"/>
    </w:rPr>
  </w:style>
  <w:style w:type="paragraph" w:styleId="Handtekening">
    <w:name w:val="Signature"/>
    <w:basedOn w:val="Plattetekst"/>
    <w:next w:val="Plattetekst"/>
    <w:link w:val="HandtekeningChar"/>
    <w:uiPriority w:val="99"/>
    <w:semiHidden/>
    <w:rsid w:val="004D19EF"/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4D19EF"/>
  </w:style>
  <w:style w:type="paragraph" w:styleId="Standaardinspringing">
    <w:name w:val="Normal Indent"/>
    <w:basedOn w:val="Standaard"/>
    <w:uiPriority w:val="99"/>
    <w:semiHidden/>
    <w:rsid w:val="004D19EF"/>
    <w:pPr>
      <w:ind w:left="567"/>
    </w:pPr>
  </w:style>
  <w:style w:type="paragraph" w:styleId="Plattetekst2">
    <w:name w:val="Body Text 2"/>
    <w:basedOn w:val="Plattetekst"/>
    <w:link w:val="Plattetekst2Char"/>
    <w:uiPriority w:val="4"/>
    <w:semiHidden/>
    <w:rsid w:val="004D19EF"/>
  </w:style>
  <w:style w:type="character" w:customStyle="1" w:styleId="Plattetekst2Char">
    <w:name w:val="Platte tekst 2 Char"/>
    <w:basedOn w:val="Standaardalinea-lettertype"/>
    <w:link w:val="Plattetekst2"/>
    <w:uiPriority w:val="4"/>
    <w:semiHidden/>
    <w:rsid w:val="004D19EF"/>
  </w:style>
  <w:style w:type="paragraph" w:styleId="Plattetekst3">
    <w:name w:val="Body Text 3"/>
    <w:basedOn w:val="Plattetekst2"/>
    <w:link w:val="Plattetekst3Char"/>
    <w:uiPriority w:val="4"/>
    <w:semiHidden/>
    <w:rsid w:val="004D19EF"/>
  </w:style>
  <w:style w:type="character" w:customStyle="1" w:styleId="Plattetekst3Char">
    <w:name w:val="Platte tekst 3 Char"/>
    <w:basedOn w:val="Standaardalinea-lettertype"/>
    <w:link w:val="Plattetekst3"/>
    <w:uiPriority w:val="4"/>
    <w:semiHidden/>
    <w:rsid w:val="004D19EF"/>
  </w:style>
  <w:style w:type="paragraph" w:styleId="Platteteksteersteinspringing">
    <w:name w:val="Body Text First Indent"/>
    <w:aliases w:val="pt 1ste inspr"/>
    <w:basedOn w:val="Plattetekst"/>
    <w:link w:val="PlatteteksteersteinspringingChar"/>
    <w:uiPriority w:val="6"/>
    <w:semiHidden/>
    <w:qFormat/>
    <w:rsid w:val="004D19EF"/>
    <w:pPr>
      <w:ind w:firstLine="425"/>
    </w:pPr>
  </w:style>
  <w:style w:type="character" w:customStyle="1" w:styleId="PlatteteksteersteinspringingChar">
    <w:name w:val="Platte tekst eerste inspringing Char"/>
    <w:aliases w:val="pt 1ste inspr Char"/>
    <w:basedOn w:val="PlattetekstChar"/>
    <w:link w:val="Platteteksteersteinspringing"/>
    <w:uiPriority w:val="6"/>
    <w:semiHidden/>
    <w:rsid w:val="004D19EF"/>
  </w:style>
  <w:style w:type="paragraph" w:styleId="Plattetekstinspringen">
    <w:name w:val="Body Text Indent"/>
    <w:aliases w:val="pt inspr"/>
    <w:basedOn w:val="Standaard"/>
    <w:link w:val="PlattetekstinspringenChar"/>
    <w:uiPriority w:val="5"/>
    <w:semiHidden/>
    <w:qFormat/>
    <w:rsid w:val="004D19EF"/>
    <w:pPr>
      <w:ind w:left="425"/>
    </w:pPr>
  </w:style>
  <w:style w:type="character" w:customStyle="1" w:styleId="PlattetekstinspringenChar">
    <w:name w:val="Platte tekst inspringen Char"/>
    <w:aliases w:val="pt inspr Char"/>
    <w:basedOn w:val="Standaardalinea-lettertype"/>
    <w:link w:val="Plattetekstinspringen"/>
    <w:uiPriority w:val="5"/>
    <w:semiHidden/>
    <w:rsid w:val="004D19EF"/>
  </w:style>
  <w:style w:type="paragraph" w:styleId="Platteteksteersteinspringing2">
    <w:name w:val="Body Text First Indent 2"/>
    <w:basedOn w:val="Platteteksteersteinspringing"/>
    <w:link w:val="Platteteksteersteinspringing2Char"/>
    <w:uiPriority w:val="6"/>
    <w:semiHidden/>
    <w:rsid w:val="004D19EF"/>
    <w:pPr>
      <w:ind w:left="284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6"/>
    <w:semiHidden/>
    <w:rsid w:val="004D19EF"/>
  </w:style>
  <w:style w:type="paragraph" w:styleId="Plattetekstinspringen2">
    <w:name w:val="Body Text Indent 2"/>
    <w:aliases w:val="pt ins 2"/>
    <w:basedOn w:val="Plattetekstinspringen"/>
    <w:link w:val="Plattetekstinspringen2Char"/>
    <w:uiPriority w:val="5"/>
    <w:semiHidden/>
    <w:rsid w:val="004D19EF"/>
    <w:pPr>
      <w:ind w:left="454"/>
    </w:pPr>
  </w:style>
  <w:style w:type="character" w:customStyle="1" w:styleId="Plattetekstinspringen2Char">
    <w:name w:val="Platte tekst inspringen 2 Char"/>
    <w:aliases w:val="pt ins 2 Char"/>
    <w:basedOn w:val="Standaardalinea-lettertype"/>
    <w:link w:val="Plattetekstinspringen2"/>
    <w:uiPriority w:val="5"/>
    <w:semiHidden/>
    <w:rsid w:val="004D19EF"/>
  </w:style>
  <w:style w:type="paragraph" w:styleId="Plattetekstinspringen3">
    <w:name w:val="Body Text Indent 3"/>
    <w:aliases w:val="pt ins 3"/>
    <w:basedOn w:val="Plattetekstinspringen2"/>
    <w:link w:val="Plattetekstinspringen3Char"/>
    <w:uiPriority w:val="5"/>
    <w:semiHidden/>
    <w:rsid w:val="004D19EF"/>
    <w:pPr>
      <w:ind w:left="680"/>
    </w:pPr>
    <w:rPr>
      <w:szCs w:val="16"/>
    </w:rPr>
  </w:style>
  <w:style w:type="character" w:customStyle="1" w:styleId="Plattetekstinspringen3Char">
    <w:name w:val="Platte tekst inspringen 3 Char"/>
    <w:aliases w:val="pt ins 3 Char"/>
    <w:basedOn w:val="Standaardalinea-lettertype"/>
    <w:link w:val="Plattetekstinspringen3"/>
    <w:uiPriority w:val="5"/>
    <w:semiHidden/>
    <w:rsid w:val="004D19EF"/>
    <w:rPr>
      <w:szCs w:val="16"/>
    </w:rPr>
  </w:style>
  <w:style w:type="table" w:styleId="Tabelraster">
    <w:name w:val="Table Grid"/>
    <w:basedOn w:val="Standaardtabel"/>
    <w:uiPriority w:val="59"/>
    <w:rsid w:val="004D1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link w:val="GeenafstandChar"/>
    <w:uiPriority w:val="1"/>
    <w:semiHidden/>
    <w:qFormat/>
    <w:rsid w:val="004D19EF"/>
  </w:style>
  <w:style w:type="character" w:styleId="Tekstvantijdelijkeaanduiding">
    <w:name w:val="Placeholder Text"/>
    <w:basedOn w:val="Standaardalinea-lettertype"/>
    <w:uiPriority w:val="99"/>
    <w:semiHidden/>
    <w:rsid w:val="004D19EF"/>
    <w:rPr>
      <w:color w:val="808080"/>
    </w:rPr>
  </w:style>
  <w:style w:type="paragraph" w:styleId="Lijstnummering5">
    <w:name w:val="List Number 5"/>
    <w:basedOn w:val="Lijstnummering4"/>
    <w:uiPriority w:val="14"/>
    <w:semiHidden/>
    <w:qFormat/>
    <w:rsid w:val="004D19EF"/>
    <w:pPr>
      <w:numPr>
        <w:ilvl w:val="4"/>
      </w:numPr>
    </w:pPr>
  </w:style>
  <w:style w:type="paragraph" w:styleId="Lijstvoortzetting5">
    <w:name w:val="List Continue 5"/>
    <w:basedOn w:val="Standaard"/>
    <w:uiPriority w:val="17"/>
    <w:semiHidden/>
    <w:rsid w:val="004D19EF"/>
    <w:pPr>
      <w:ind w:left="1134"/>
      <w:contextualSpacing/>
    </w:pPr>
  </w:style>
  <w:style w:type="paragraph" w:styleId="Bijschrift">
    <w:name w:val="caption"/>
    <w:basedOn w:val="Standaard"/>
    <w:next w:val="Standaard"/>
    <w:uiPriority w:val="35"/>
    <w:semiHidden/>
    <w:rsid w:val="004D19EF"/>
    <w:pPr>
      <w:tabs>
        <w:tab w:val="left" w:pos="1418"/>
      </w:tabs>
      <w:spacing w:after="200"/>
    </w:pPr>
    <w:rPr>
      <w:b/>
      <w:bCs/>
      <w:szCs w:val="18"/>
    </w:rPr>
  </w:style>
  <w:style w:type="paragraph" w:styleId="Lijstvoortzetting3">
    <w:name w:val="List Continue 3"/>
    <w:aliases w:val="lijst niv 3"/>
    <w:basedOn w:val="Standaard"/>
    <w:uiPriority w:val="17"/>
    <w:semiHidden/>
    <w:rsid w:val="004D19EF"/>
    <w:pPr>
      <w:ind w:left="680"/>
      <w:contextualSpacing/>
    </w:pPr>
  </w:style>
  <w:style w:type="paragraph" w:styleId="Lijstvoortzetting4">
    <w:name w:val="List Continue 4"/>
    <w:basedOn w:val="Standaard"/>
    <w:uiPriority w:val="17"/>
    <w:semiHidden/>
    <w:rsid w:val="004D19EF"/>
    <w:pPr>
      <w:ind w:left="907"/>
      <w:contextualSpacing/>
    </w:pPr>
  </w:style>
  <w:style w:type="character" w:customStyle="1" w:styleId="GeenafstandChar">
    <w:name w:val="Geen afstand Char"/>
    <w:basedOn w:val="Standaardalinea-lettertype"/>
    <w:link w:val="Geenafstand"/>
    <w:uiPriority w:val="1"/>
    <w:semiHidden/>
    <w:rsid w:val="004D19EF"/>
  </w:style>
  <w:style w:type="paragraph" w:styleId="Voetnoottekst">
    <w:name w:val="footnote text"/>
    <w:basedOn w:val="Standaard"/>
    <w:link w:val="VoetnoottekstChar"/>
    <w:uiPriority w:val="99"/>
    <w:semiHidden/>
    <w:rsid w:val="004D19EF"/>
    <w:rPr>
      <w:sz w:val="19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C71A60"/>
    <w:rPr>
      <w:sz w:val="19"/>
      <w:szCs w:val="20"/>
    </w:rPr>
  </w:style>
  <w:style w:type="character" w:styleId="Voetnootmarkering">
    <w:name w:val="footnote reference"/>
    <w:basedOn w:val="Standaardalinea-lettertype"/>
    <w:uiPriority w:val="99"/>
    <w:semiHidden/>
    <w:rsid w:val="004D19EF"/>
    <w:rPr>
      <w:vertAlign w:val="superscript"/>
    </w:rPr>
  </w:style>
  <w:style w:type="paragraph" w:styleId="Tekstopmerking">
    <w:name w:val="annotation text"/>
    <w:basedOn w:val="Standaard"/>
    <w:link w:val="TekstopmerkingChar"/>
    <w:uiPriority w:val="99"/>
    <w:semiHidden/>
    <w:rsid w:val="004D19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71A60"/>
    <w:rPr>
      <w:sz w:val="20"/>
      <w:szCs w:val="20"/>
    </w:rPr>
  </w:style>
  <w:style w:type="paragraph" w:customStyle="1" w:styleId="AInspring1">
    <w:name w:val="AInspring1"/>
    <w:aliases w:val="Inspr 1"/>
    <w:basedOn w:val="Standaard"/>
    <w:link w:val="AInspring1Char"/>
    <w:uiPriority w:val="14"/>
    <w:qFormat/>
    <w:rsid w:val="005204DB"/>
    <w:pPr>
      <w:widowControl w:val="0"/>
      <w:tabs>
        <w:tab w:val="left" w:pos="425"/>
      </w:tabs>
      <w:suppressAutoHyphens/>
      <w:ind w:left="425" w:hanging="425"/>
    </w:pPr>
    <w:rPr>
      <w:rFonts w:eastAsia="Times New Roman"/>
      <w:szCs w:val="22"/>
    </w:rPr>
  </w:style>
  <w:style w:type="character" w:customStyle="1" w:styleId="AInspring1Char">
    <w:name w:val="AInspring1 Char"/>
    <w:aliases w:val="Inspr 1 Char"/>
    <w:link w:val="AInspring1"/>
    <w:uiPriority w:val="14"/>
    <w:rsid w:val="005204DB"/>
    <w:rPr>
      <w:rFonts w:eastAsia="Times New Roman"/>
      <w:szCs w:val="22"/>
    </w:rPr>
  </w:style>
  <w:style w:type="paragraph" w:customStyle="1" w:styleId="AInspring2">
    <w:name w:val="AInspring2"/>
    <w:aliases w:val="Inspr 2"/>
    <w:basedOn w:val="AInspring1"/>
    <w:uiPriority w:val="14"/>
    <w:qFormat/>
    <w:rsid w:val="004D19EF"/>
    <w:pPr>
      <w:tabs>
        <w:tab w:val="left" w:pos="851"/>
      </w:tabs>
      <w:ind w:left="851" w:hanging="851"/>
    </w:pPr>
  </w:style>
  <w:style w:type="paragraph" w:styleId="Lijst4">
    <w:name w:val="List 4"/>
    <w:basedOn w:val="Standaard"/>
    <w:uiPriority w:val="14"/>
    <w:semiHidden/>
    <w:rsid w:val="004D19EF"/>
    <w:pPr>
      <w:ind w:left="1132" w:hanging="283"/>
      <w:contextualSpacing/>
    </w:pPr>
  </w:style>
  <w:style w:type="paragraph" w:customStyle="1" w:styleId="AInspring3">
    <w:name w:val="AInspring3"/>
    <w:aliases w:val="Inspr 3"/>
    <w:basedOn w:val="AInspring2"/>
    <w:uiPriority w:val="14"/>
    <w:qFormat/>
    <w:rsid w:val="005204DB"/>
    <w:pPr>
      <w:tabs>
        <w:tab w:val="left" w:pos="1276"/>
      </w:tabs>
      <w:ind w:left="1276" w:hanging="1276"/>
    </w:pPr>
  </w:style>
  <w:style w:type="paragraph" w:customStyle="1" w:styleId="AInspring4">
    <w:name w:val="AInspring4"/>
    <w:aliases w:val="Inspr 4"/>
    <w:basedOn w:val="AInspring3"/>
    <w:uiPriority w:val="14"/>
    <w:rsid w:val="005204DB"/>
    <w:pPr>
      <w:tabs>
        <w:tab w:val="left" w:pos="1701"/>
      </w:tabs>
      <w:ind w:left="1701" w:hanging="1701"/>
    </w:pPr>
  </w:style>
  <w:style w:type="paragraph" w:customStyle="1" w:styleId="ToelichtingA">
    <w:name w:val="ToelichtingA"/>
    <w:basedOn w:val="Standaard"/>
    <w:uiPriority w:val="19"/>
    <w:qFormat/>
    <w:rsid w:val="005204DB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suppressAutoHyphens/>
      <w:ind w:left="113"/>
    </w:pPr>
    <w:rPr>
      <w:rFonts w:eastAsia="Times New Roman"/>
      <w:i/>
      <w:vanish/>
      <w:sz w:val="18"/>
      <w:szCs w:val="20"/>
    </w:rPr>
  </w:style>
  <w:style w:type="character" w:styleId="Verwijzingopmerking">
    <w:name w:val="annotation reference"/>
    <w:basedOn w:val="Standaardalinea-lettertype"/>
    <w:uiPriority w:val="99"/>
    <w:semiHidden/>
    <w:rsid w:val="002728F1"/>
    <w:rPr>
      <w:sz w:val="16"/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2728F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728F1"/>
    <w:rPr>
      <w:b/>
      <w:bCs/>
      <w:sz w:val="20"/>
      <w:szCs w:val="20"/>
    </w:rPr>
  </w:style>
  <w:style w:type="paragraph" w:styleId="Revisie">
    <w:name w:val="Revision"/>
    <w:hidden/>
    <w:uiPriority w:val="99"/>
    <w:semiHidden/>
    <w:rsid w:val="002728F1"/>
  </w:style>
  <w:style w:type="paragraph" w:styleId="Lijstalinea">
    <w:name w:val="List Paragraph"/>
    <w:basedOn w:val="Standaard"/>
    <w:uiPriority w:val="34"/>
    <w:qFormat/>
    <w:rsid w:val="00292434"/>
    <w:pPr>
      <w:spacing w:after="160" w:line="259" w:lineRule="auto"/>
      <w:ind w:left="720"/>
      <w:contextualSpacing/>
    </w:pPr>
    <w:rPr>
      <w:rFonts w:cstheme="minorBidi"/>
      <w:sz w:val="22"/>
      <w:szCs w:val="22"/>
    </w:rPr>
  </w:style>
  <w:style w:type="character" w:styleId="GevolgdeHyperlink">
    <w:name w:val="FollowedHyperlink"/>
    <w:basedOn w:val="Standaardalinea-lettertype"/>
    <w:uiPriority w:val="99"/>
    <w:semiHidden/>
    <w:rsid w:val="00A74E37"/>
    <w:rPr>
      <w:color w:val="954F72" w:themeColor="followedHyperlink"/>
      <w:u w:val="single"/>
    </w:rPr>
  </w:style>
  <w:style w:type="character" w:customStyle="1" w:styleId="hl">
    <w:name w:val="hl"/>
    <w:basedOn w:val="Standaardalinea-lettertype"/>
    <w:rsid w:val="00160037"/>
  </w:style>
  <w:style w:type="paragraph" w:styleId="Normaalweb">
    <w:name w:val="Normal (Web)"/>
    <w:basedOn w:val="Standaard"/>
    <w:uiPriority w:val="99"/>
    <w:semiHidden/>
    <w:unhideWhenUsed/>
    <w:rsid w:val="000F379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nl-NL"/>
    </w:rPr>
  </w:style>
  <w:style w:type="character" w:customStyle="1" w:styleId="StijlTekstvantijdelijkeaanduidingLatijnsArial10ptVet">
    <w:name w:val="Stijl Tekst van tijdelijke aanduiding + (Latijns) Arial 10 pt Vet"/>
    <w:basedOn w:val="Tekstvantijdelijkeaanduiding"/>
    <w:rsid w:val="006A18E0"/>
    <w:rPr>
      <w:rFonts w:ascii="Arial" w:hAnsi="Arial"/>
      <w:b/>
      <w:bCs/>
      <w:color w:val="8080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88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4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65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5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jablonen\blanco%20201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4F7692856C54864A28623CD00891C2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168253B-C28E-41F7-B686-52A1FC71DE6F}"/>
      </w:docPartPr>
      <w:docPartBody>
        <w:p w:rsidR="00315828" w:rsidRDefault="0053094A" w:rsidP="0053094A">
          <w:pPr>
            <w:pStyle w:val="64F7692856C54864A28623CD00891C2E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744A7B88DEDB48FD8C4117E88385A41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1BBC5A9-1D6D-43A6-BC81-1494DEFF75D8}"/>
      </w:docPartPr>
      <w:docPartBody>
        <w:p w:rsidR="00315828" w:rsidRDefault="0053094A" w:rsidP="0053094A">
          <w:pPr>
            <w:pStyle w:val="744A7B88DEDB48FD8C4117E88385A412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9226A764AF984911846D6026F70CBED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3A22AAA-7661-4393-8E23-C6E02966E3EE}"/>
      </w:docPartPr>
      <w:docPartBody>
        <w:p w:rsidR="00315828" w:rsidRDefault="0053094A" w:rsidP="0053094A">
          <w:pPr>
            <w:pStyle w:val="9226A764AF984911846D6026F70CBED4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5820374F1CD4D1382B08313AE870F0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A915005-DE5D-45D9-A28F-9BEB1B5C44C3}"/>
      </w:docPartPr>
      <w:docPartBody>
        <w:p w:rsidR="00315828" w:rsidRDefault="0053094A" w:rsidP="0053094A">
          <w:pPr>
            <w:pStyle w:val="C5820374F1CD4D1382B08313AE870F0D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284061A4D644985938C2A76D9AE975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F5DAACF-AF7D-4B90-82F0-E0C84F38D2C3}"/>
      </w:docPartPr>
      <w:docPartBody>
        <w:p w:rsidR="00315828" w:rsidRDefault="0053094A" w:rsidP="0053094A">
          <w:pPr>
            <w:pStyle w:val="D284061A4D644985938C2A76D9AE9759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3A9E5C98E9D418E85A58F40502C1C1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A7925E-9AF9-435D-806D-193A10877F9B}"/>
      </w:docPartPr>
      <w:docPartBody>
        <w:p w:rsidR="00315828" w:rsidRDefault="0053094A" w:rsidP="0053094A">
          <w:pPr>
            <w:pStyle w:val="03A9E5C98E9D418E85A58F40502C1C17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45BF7E0F28449AB97103400DDE81E6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D3AF1B-2547-4AEE-85E5-ACCCEBB6AFCA}"/>
      </w:docPartPr>
      <w:docPartBody>
        <w:p w:rsidR="00315828" w:rsidRDefault="0053094A" w:rsidP="0053094A">
          <w:pPr>
            <w:pStyle w:val="B45BF7E0F28449AB97103400DDE81E68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58EA059FD9A4BBDABE026B44D64CE8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8965B99-FCAB-43CF-BCA2-D4D3C2772F73}"/>
      </w:docPartPr>
      <w:docPartBody>
        <w:p w:rsidR="00315828" w:rsidRDefault="0053094A" w:rsidP="0053094A">
          <w:pPr>
            <w:pStyle w:val="B58EA059FD9A4BBDABE026B44D64CE8C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04F39E0EE9F48788023E41926FFD9B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AAB279F-D670-497C-9A84-726A9BE2B1E5}"/>
      </w:docPartPr>
      <w:docPartBody>
        <w:p w:rsidR="00315828" w:rsidRDefault="0053094A" w:rsidP="0053094A">
          <w:pPr>
            <w:pStyle w:val="F04F39E0EE9F48788023E41926FFD9BA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8C655F1-3BA3-4202-8289-55D4C00C9483}"/>
      </w:docPartPr>
      <w:docPartBody>
        <w:p w:rsidR="00613E9C" w:rsidRDefault="00081C6F">
          <w:r w:rsidRPr="002E3DE4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94A"/>
    <w:rsid w:val="00081C6F"/>
    <w:rsid w:val="0027596A"/>
    <w:rsid w:val="00315828"/>
    <w:rsid w:val="0053094A"/>
    <w:rsid w:val="00613E9C"/>
    <w:rsid w:val="006D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081C6F"/>
    <w:rPr>
      <w:color w:val="808080"/>
    </w:rPr>
  </w:style>
  <w:style w:type="paragraph" w:customStyle="1" w:styleId="64F7692856C54864A28623CD00891C2E">
    <w:name w:val="64F7692856C54864A28623CD00891C2E"/>
    <w:rsid w:val="0053094A"/>
  </w:style>
  <w:style w:type="paragraph" w:customStyle="1" w:styleId="744A7B88DEDB48FD8C4117E88385A412">
    <w:name w:val="744A7B88DEDB48FD8C4117E88385A412"/>
    <w:rsid w:val="0053094A"/>
  </w:style>
  <w:style w:type="paragraph" w:customStyle="1" w:styleId="9226A764AF984911846D6026F70CBED4">
    <w:name w:val="9226A764AF984911846D6026F70CBED4"/>
    <w:rsid w:val="0053094A"/>
  </w:style>
  <w:style w:type="paragraph" w:customStyle="1" w:styleId="C5820374F1CD4D1382B08313AE870F0D">
    <w:name w:val="C5820374F1CD4D1382B08313AE870F0D"/>
    <w:rsid w:val="0053094A"/>
  </w:style>
  <w:style w:type="paragraph" w:customStyle="1" w:styleId="D284061A4D644985938C2A76D9AE9759">
    <w:name w:val="D284061A4D644985938C2A76D9AE9759"/>
    <w:rsid w:val="0053094A"/>
  </w:style>
  <w:style w:type="paragraph" w:customStyle="1" w:styleId="03A9E5C98E9D418E85A58F40502C1C17">
    <w:name w:val="03A9E5C98E9D418E85A58F40502C1C17"/>
    <w:rsid w:val="0053094A"/>
  </w:style>
  <w:style w:type="paragraph" w:customStyle="1" w:styleId="B45BF7E0F28449AB97103400DDE81E68">
    <w:name w:val="B45BF7E0F28449AB97103400DDE81E68"/>
    <w:rsid w:val="0053094A"/>
  </w:style>
  <w:style w:type="paragraph" w:customStyle="1" w:styleId="B58EA059FD9A4BBDABE026B44D64CE8C">
    <w:name w:val="B58EA059FD9A4BBDABE026B44D64CE8C"/>
    <w:rsid w:val="0053094A"/>
  </w:style>
  <w:style w:type="paragraph" w:customStyle="1" w:styleId="F04F39E0EE9F48788023E41926FFD9BA">
    <w:name w:val="F04F39E0EE9F48788023E41926FFD9BA"/>
    <w:rsid w:val="005309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Notiti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root>
  <toets>
    <opleiding/>
    <jaar/>
    <vak/>
  </toets>
</root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FCD4BBFD743D4688C772A0CAD37D7C" ma:contentTypeVersion="0" ma:contentTypeDescription="Een nieuw document maken." ma:contentTypeScope="" ma:versionID="1ffff65b5530429f03d5b519456634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22e0907654617af3a48b3374d6f031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>
</b:Sources>
</file>

<file path=customXml/itemProps1.xml><?xml version="1.0" encoding="utf-8"?>
<ds:datastoreItem xmlns:ds="http://schemas.openxmlformats.org/officeDocument/2006/customXml" ds:itemID="{F7222193-2058-4175-8D6C-5A6A2EB8A21B}">
  <ds:schemaRefs/>
</ds:datastoreItem>
</file>

<file path=customXml/itemProps2.xml><?xml version="1.0" encoding="utf-8"?>
<ds:datastoreItem xmlns:ds="http://schemas.openxmlformats.org/officeDocument/2006/customXml" ds:itemID="{B6B6D0D3-4CA3-4275-8C91-60CE278E5C34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905AC01-F590-456F-AF98-A5EAD6BAF6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66619D-DA5E-453F-A42F-D3E171D4F0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C0BEE81-3C4D-4EDC-8534-0CEF47209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blanco 2013</Template>
  <TotalTime>6</TotalTime>
  <Pages>2</Pages>
  <Words>409</Words>
  <Characters>2253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Netwerk Notarissen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Notarieel Kenniscentrum</dc:creator>
  <cp:keywords/>
  <dc:description>10-07-2020: Lay-out gewijzigd, kopje 'naam' toegevoegd, 'transactie' gewijzigd in 'zaak'._x000d_
18-02-2020: Nieuw.</dc:description>
  <cp:lastModifiedBy>D. (Dennis) van Wijgerden | De Rivieren Notarissen</cp:lastModifiedBy>
  <cp:revision>5</cp:revision>
  <cp:lastPrinted>2020-02-25T10:23:00Z</cp:lastPrinted>
  <dcterms:created xsi:type="dcterms:W3CDTF">2021-06-21T12:38:00Z</dcterms:created>
  <dcterms:modified xsi:type="dcterms:W3CDTF">2021-08-30T15:21:00Z</dcterms:modified>
</cp:coreProperties>
</file>